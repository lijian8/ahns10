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871102">
        <w:fldChar w:fldCharType="begin"/>
      </w:r>
      <w:r>
        <w:instrText xml:space="preserve"> DOCPROPERTY "Category"  \* MERGEFORMAT </w:instrText>
      </w:r>
      <w:r w:rsidR="00871102">
        <w:fldChar w:fldCharType="separate"/>
      </w:r>
      <w:r>
        <w:t>QUAV Project</w:t>
      </w:r>
      <w:r w:rsidR="00871102">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871102"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871102"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871102"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871102"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871102"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p>
    <w:p w:rsidR="00D958D2" w:rsidRDefault="00D958D2" w:rsidP="00D958D2">
      <w:pPr>
        <w:pStyle w:val="BodyText"/>
      </w:pPr>
      <w:r>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pP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10267" w:history="1">
        <w:r w:rsidR="003243B4" w:rsidRPr="00551CE2">
          <w:rPr>
            <w:rStyle w:val="Hyperlink"/>
            <w:noProof/>
          </w:rPr>
          <w:t>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Introduction</w:t>
        </w:r>
        <w:r w:rsidR="003243B4">
          <w:rPr>
            <w:noProof/>
            <w:webHidden/>
          </w:rPr>
          <w:tab/>
        </w:r>
        <w:r>
          <w:rPr>
            <w:noProof/>
            <w:webHidden/>
          </w:rPr>
          <w:fldChar w:fldCharType="begin"/>
        </w:r>
        <w:r w:rsidR="003243B4">
          <w:rPr>
            <w:noProof/>
            <w:webHidden/>
          </w:rPr>
          <w:instrText xml:space="preserve"> PAGEREF _Toc256110267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8" w:history="1">
        <w:r w:rsidR="003243B4" w:rsidRPr="00551CE2">
          <w:rPr>
            <w:rStyle w:val="Hyperlink"/>
            <w:noProof/>
          </w:rPr>
          <w:t>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Scope</w:t>
        </w:r>
        <w:r w:rsidR="003243B4">
          <w:rPr>
            <w:noProof/>
            <w:webHidden/>
          </w:rPr>
          <w:tab/>
        </w:r>
        <w:r>
          <w:rPr>
            <w:noProof/>
            <w:webHidden/>
          </w:rPr>
          <w:fldChar w:fldCharType="begin"/>
        </w:r>
        <w:r w:rsidR="003243B4">
          <w:rPr>
            <w:noProof/>
            <w:webHidden/>
          </w:rPr>
          <w:instrText xml:space="preserve"> PAGEREF _Toc256110268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9" w:history="1">
        <w:r w:rsidR="003243B4" w:rsidRPr="00551CE2">
          <w:rPr>
            <w:rStyle w:val="Hyperlink"/>
            <w:noProof/>
          </w:rPr>
          <w:t>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Background</w:t>
        </w:r>
        <w:r w:rsidR="003243B4">
          <w:rPr>
            <w:noProof/>
            <w:webHidden/>
          </w:rPr>
          <w:tab/>
        </w:r>
        <w:r>
          <w:rPr>
            <w:noProof/>
            <w:webHidden/>
          </w:rPr>
          <w:fldChar w:fldCharType="begin"/>
        </w:r>
        <w:r w:rsidR="003243B4">
          <w:rPr>
            <w:noProof/>
            <w:webHidden/>
          </w:rPr>
          <w:instrText xml:space="preserve"> PAGEREF _Toc256110269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0" w:history="1">
        <w:r w:rsidR="003243B4" w:rsidRPr="00551CE2">
          <w:rPr>
            <w:rStyle w:val="Hyperlink"/>
            <w:noProof/>
          </w:rPr>
          <w:t>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Reference Documents</w:t>
        </w:r>
        <w:r w:rsidR="003243B4">
          <w:rPr>
            <w:noProof/>
            <w:webHidden/>
          </w:rPr>
          <w:tab/>
        </w:r>
        <w:r>
          <w:rPr>
            <w:noProof/>
            <w:webHidden/>
          </w:rPr>
          <w:fldChar w:fldCharType="begin"/>
        </w:r>
        <w:r w:rsidR="003243B4">
          <w:rPr>
            <w:noProof/>
            <w:webHidden/>
          </w:rPr>
          <w:instrText xml:space="preserve"> PAGEREF _Toc256110270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1" w:history="1">
        <w:r w:rsidR="003243B4" w:rsidRPr="00551CE2">
          <w:rPr>
            <w:rStyle w:val="Hyperlink"/>
            <w:noProof/>
          </w:rPr>
          <w:t>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QUT Avionics Documents</w:t>
        </w:r>
        <w:r w:rsidR="003243B4">
          <w:rPr>
            <w:noProof/>
            <w:webHidden/>
          </w:rPr>
          <w:tab/>
        </w:r>
        <w:r>
          <w:rPr>
            <w:noProof/>
            <w:webHidden/>
          </w:rPr>
          <w:fldChar w:fldCharType="begin"/>
        </w:r>
        <w:r w:rsidR="003243B4">
          <w:rPr>
            <w:noProof/>
            <w:webHidden/>
          </w:rPr>
          <w:instrText xml:space="preserve"> PAGEREF _Toc256110271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2" w:history="1">
        <w:r w:rsidR="003243B4" w:rsidRPr="00551CE2">
          <w:rPr>
            <w:rStyle w:val="Hyperlink"/>
            <w:noProof/>
          </w:rPr>
          <w:t>2.2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Non-QUT Documents</w:t>
        </w:r>
        <w:r w:rsidR="003243B4">
          <w:rPr>
            <w:noProof/>
            <w:webHidden/>
          </w:rPr>
          <w:tab/>
        </w:r>
        <w:r>
          <w:rPr>
            <w:noProof/>
            <w:webHidden/>
          </w:rPr>
          <w:fldChar w:fldCharType="begin"/>
        </w:r>
        <w:r w:rsidR="003243B4">
          <w:rPr>
            <w:noProof/>
            <w:webHidden/>
          </w:rPr>
          <w:instrText xml:space="preserve"> PAGEREF _Toc256110272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3" w:history="1">
        <w:r w:rsidR="003243B4" w:rsidRPr="00551CE2">
          <w:rPr>
            <w:rStyle w:val="Hyperlink"/>
            <w:noProof/>
          </w:rPr>
          <w:t>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Outline</w:t>
        </w:r>
        <w:r w:rsidR="003243B4">
          <w:rPr>
            <w:noProof/>
            <w:webHidden/>
          </w:rPr>
          <w:tab/>
        </w:r>
        <w:r>
          <w:rPr>
            <w:noProof/>
            <w:webHidden/>
          </w:rPr>
          <w:fldChar w:fldCharType="begin"/>
        </w:r>
        <w:r w:rsidR="003243B4">
          <w:rPr>
            <w:noProof/>
            <w:webHidden/>
          </w:rPr>
          <w:instrText xml:space="preserve"> PAGEREF _Toc256110273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4" w:history="1">
        <w:r w:rsidR="003243B4" w:rsidRPr="00551CE2">
          <w:rPr>
            <w:rStyle w:val="Hyperlink"/>
            <w:noProof/>
          </w:rPr>
          <w:t>3.1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Aim</w:t>
        </w:r>
        <w:r w:rsidR="003243B4">
          <w:rPr>
            <w:noProof/>
            <w:webHidden/>
          </w:rPr>
          <w:tab/>
        </w:r>
        <w:r>
          <w:rPr>
            <w:noProof/>
            <w:webHidden/>
          </w:rPr>
          <w:fldChar w:fldCharType="begin"/>
        </w:r>
        <w:r w:rsidR="003243B4">
          <w:rPr>
            <w:noProof/>
            <w:webHidden/>
          </w:rPr>
          <w:instrText xml:space="preserve"> PAGEREF _Toc256110274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5" w:history="1">
        <w:r w:rsidR="003243B4" w:rsidRPr="00551CE2">
          <w:rPr>
            <w:rStyle w:val="Hyperlink"/>
            <w:noProof/>
          </w:rPr>
          <w:t>3.2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Design Methodology</w:t>
        </w:r>
        <w:r w:rsidR="003243B4">
          <w:rPr>
            <w:noProof/>
            <w:webHidden/>
          </w:rPr>
          <w:tab/>
        </w:r>
        <w:r>
          <w:rPr>
            <w:noProof/>
            <w:webHidden/>
          </w:rPr>
          <w:fldChar w:fldCharType="begin"/>
        </w:r>
        <w:r w:rsidR="003243B4">
          <w:rPr>
            <w:noProof/>
            <w:webHidden/>
          </w:rPr>
          <w:instrText xml:space="preserve"> PAGEREF _Toc256110275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6" w:history="1">
        <w:r w:rsidR="003243B4" w:rsidRPr="00551CE2">
          <w:rPr>
            <w:rStyle w:val="Hyperlink"/>
            <w:noProof/>
          </w:rPr>
          <w:t>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Architecture</w:t>
        </w:r>
        <w:r w:rsidR="003243B4">
          <w:rPr>
            <w:noProof/>
            <w:webHidden/>
          </w:rPr>
          <w:tab/>
        </w:r>
        <w:r>
          <w:rPr>
            <w:noProof/>
            <w:webHidden/>
          </w:rPr>
          <w:fldChar w:fldCharType="begin"/>
        </w:r>
        <w:r w:rsidR="003243B4">
          <w:rPr>
            <w:noProof/>
            <w:webHidden/>
          </w:rPr>
          <w:instrText xml:space="preserve"> PAGEREF _Toc256110276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7" w:history="1">
        <w:r w:rsidR="003243B4" w:rsidRPr="00551CE2">
          <w:rPr>
            <w:rStyle w:val="Hyperlink"/>
            <w:noProof/>
          </w:rPr>
          <w:t>4.1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Hardware Architecture</w:t>
        </w:r>
        <w:r w:rsidR="003243B4">
          <w:rPr>
            <w:noProof/>
            <w:webHidden/>
          </w:rPr>
          <w:tab/>
        </w:r>
        <w:r>
          <w:rPr>
            <w:noProof/>
            <w:webHidden/>
          </w:rPr>
          <w:fldChar w:fldCharType="begin"/>
        </w:r>
        <w:r w:rsidR="003243B4">
          <w:rPr>
            <w:noProof/>
            <w:webHidden/>
          </w:rPr>
          <w:instrText xml:space="preserve"> PAGEREF _Toc256110277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8" w:history="1">
        <w:r w:rsidR="003243B4" w:rsidRPr="00551CE2">
          <w:rPr>
            <w:rStyle w:val="Hyperlink"/>
            <w:noProof/>
          </w:rPr>
          <w:t>4.2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Software Architecture</w:t>
        </w:r>
        <w:r w:rsidR="003243B4">
          <w:rPr>
            <w:noProof/>
            <w:webHidden/>
          </w:rPr>
          <w:tab/>
        </w:r>
        <w:r>
          <w:rPr>
            <w:noProof/>
            <w:webHidden/>
          </w:rPr>
          <w:fldChar w:fldCharType="begin"/>
        </w:r>
        <w:r w:rsidR="003243B4">
          <w:rPr>
            <w:noProof/>
            <w:webHidden/>
          </w:rPr>
          <w:instrText xml:space="preserve"> PAGEREF _Toc256110278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9" w:history="1">
        <w:r w:rsidR="003243B4" w:rsidRPr="00551CE2">
          <w:rPr>
            <w:rStyle w:val="Hyperlink"/>
            <w:noProof/>
          </w:rPr>
          <w:t>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Design</w:t>
        </w:r>
        <w:r w:rsidR="003243B4">
          <w:rPr>
            <w:noProof/>
            <w:webHidden/>
          </w:rPr>
          <w:tab/>
        </w:r>
        <w:r>
          <w:rPr>
            <w:noProof/>
            <w:webHidden/>
          </w:rPr>
          <w:fldChar w:fldCharType="begin"/>
        </w:r>
        <w:r w:rsidR="003243B4">
          <w:rPr>
            <w:noProof/>
            <w:webHidden/>
          </w:rPr>
          <w:instrText xml:space="preserve"> PAGEREF _Toc256110279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80" w:history="1">
        <w:r w:rsidR="003243B4" w:rsidRPr="00551CE2">
          <w:rPr>
            <w:rStyle w:val="Hyperlink"/>
            <w:noProof/>
          </w:rPr>
          <w:t>5.1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Platform/Airborne Systems</w:t>
        </w:r>
        <w:r w:rsidR="003243B4">
          <w:rPr>
            <w:noProof/>
            <w:webHidden/>
          </w:rPr>
          <w:tab/>
        </w:r>
        <w:r>
          <w:rPr>
            <w:noProof/>
            <w:webHidden/>
          </w:rPr>
          <w:fldChar w:fldCharType="begin"/>
        </w:r>
        <w:r w:rsidR="003243B4">
          <w:rPr>
            <w:noProof/>
            <w:webHidden/>
          </w:rPr>
          <w:instrText xml:space="preserve"> PAGEREF _Toc256110280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1" w:history="1">
        <w:r w:rsidR="003243B4" w:rsidRPr="00551CE2">
          <w:rPr>
            <w:rStyle w:val="Hyperlink"/>
            <w:noProof/>
          </w:rPr>
          <w:t>5.1.1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Airframe</w:t>
        </w:r>
        <w:r w:rsidR="003243B4">
          <w:rPr>
            <w:noProof/>
            <w:webHidden/>
          </w:rPr>
          <w:tab/>
        </w:r>
        <w:r>
          <w:rPr>
            <w:noProof/>
            <w:webHidden/>
          </w:rPr>
          <w:fldChar w:fldCharType="begin"/>
        </w:r>
        <w:r w:rsidR="003243B4">
          <w:rPr>
            <w:noProof/>
            <w:webHidden/>
          </w:rPr>
          <w:instrText xml:space="preserve"> PAGEREF _Toc256110281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2" w:history="1">
        <w:r w:rsidR="003243B4" w:rsidRPr="00551CE2">
          <w:rPr>
            <w:rStyle w:val="Hyperlink"/>
            <w:noProof/>
          </w:rPr>
          <w:t>5.1.2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Enclosure</w:t>
        </w:r>
        <w:r w:rsidR="003243B4">
          <w:rPr>
            <w:noProof/>
            <w:webHidden/>
          </w:rPr>
          <w:tab/>
        </w:r>
        <w:r>
          <w:rPr>
            <w:noProof/>
            <w:webHidden/>
          </w:rPr>
          <w:fldChar w:fldCharType="begin"/>
        </w:r>
        <w:r w:rsidR="003243B4">
          <w:rPr>
            <w:noProof/>
            <w:webHidden/>
          </w:rPr>
          <w:instrText xml:space="preserve"> PAGEREF _Toc256110282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3" w:history="1">
        <w:r w:rsidR="003243B4" w:rsidRPr="00551CE2">
          <w:rPr>
            <w:rStyle w:val="Hyperlink"/>
            <w:noProof/>
          </w:rPr>
          <w:t>5.1.3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Power</w:t>
        </w:r>
        <w:r w:rsidR="003243B4">
          <w:rPr>
            <w:noProof/>
            <w:webHidden/>
          </w:rPr>
          <w:tab/>
        </w:r>
        <w:r>
          <w:rPr>
            <w:noProof/>
            <w:webHidden/>
          </w:rPr>
          <w:fldChar w:fldCharType="begin"/>
        </w:r>
        <w:r w:rsidR="003243B4">
          <w:rPr>
            <w:noProof/>
            <w:webHidden/>
          </w:rPr>
          <w:instrText xml:space="preserve"> PAGEREF _Toc256110283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4" w:history="1">
        <w:r w:rsidR="003243B4" w:rsidRPr="00551CE2">
          <w:rPr>
            <w:rStyle w:val="Hyperlink"/>
            <w:noProof/>
          </w:rPr>
          <w:t>5.1.4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Interfaces</w:t>
        </w:r>
        <w:r w:rsidR="003243B4">
          <w:rPr>
            <w:noProof/>
            <w:webHidden/>
          </w:rPr>
          <w:tab/>
        </w:r>
        <w:r>
          <w:rPr>
            <w:noProof/>
            <w:webHidden/>
          </w:rPr>
          <w:fldChar w:fldCharType="begin"/>
        </w:r>
        <w:r w:rsidR="003243B4">
          <w:rPr>
            <w:noProof/>
            <w:webHidden/>
          </w:rPr>
          <w:instrText xml:space="preserve"> PAGEREF _Toc256110284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5" w:history="1">
        <w:r w:rsidR="003243B4" w:rsidRPr="00551CE2">
          <w:rPr>
            <w:rStyle w:val="Hyperlink"/>
            <w:noProof/>
          </w:rPr>
          <w:t>5.1.5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Computer</w:t>
        </w:r>
        <w:r w:rsidR="003243B4">
          <w:rPr>
            <w:noProof/>
            <w:webHidden/>
          </w:rPr>
          <w:tab/>
        </w:r>
        <w:r>
          <w:rPr>
            <w:noProof/>
            <w:webHidden/>
          </w:rPr>
          <w:fldChar w:fldCharType="begin"/>
        </w:r>
        <w:r w:rsidR="003243B4">
          <w:rPr>
            <w:noProof/>
            <w:webHidden/>
          </w:rPr>
          <w:instrText xml:space="preserve"> PAGEREF _Toc256110285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6" w:history="1">
        <w:r w:rsidR="003243B4" w:rsidRPr="00551CE2">
          <w:rPr>
            <w:rStyle w:val="Hyperlink"/>
            <w:noProof/>
          </w:rPr>
          <w:t>5.1.6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Airborne Software</w:t>
        </w:r>
        <w:r w:rsidR="003243B4">
          <w:rPr>
            <w:noProof/>
            <w:webHidden/>
          </w:rPr>
          <w:tab/>
        </w:r>
        <w:r>
          <w:rPr>
            <w:noProof/>
            <w:webHidden/>
          </w:rPr>
          <w:fldChar w:fldCharType="begin"/>
        </w:r>
        <w:r w:rsidR="003243B4">
          <w:rPr>
            <w:noProof/>
            <w:webHidden/>
          </w:rPr>
          <w:instrText xml:space="preserve"> PAGEREF _Toc256110286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7" w:history="1">
        <w:r w:rsidR="003243B4" w:rsidRPr="00551CE2">
          <w:rPr>
            <w:rStyle w:val="Hyperlink"/>
            <w:noProof/>
          </w:rPr>
          <w:t>5.1.7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Control</w:t>
        </w:r>
        <w:r w:rsidR="003243B4">
          <w:rPr>
            <w:noProof/>
            <w:webHidden/>
          </w:rPr>
          <w:tab/>
        </w:r>
        <w:r>
          <w:rPr>
            <w:noProof/>
            <w:webHidden/>
          </w:rPr>
          <w:fldChar w:fldCharType="begin"/>
        </w:r>
        <w:r w:rsidR="003243B4">
          <w:rPr>
            <w:noProof/>
            <w:webHidden/>
          </w:rPr>
          <w:instrText xml:space="preserve"> PAGEREF _Toc256110287 \h </w:instrText>
        </w:r>
        <w:r>
          <w:rPr>
            <w:noProof/>
            <w:webHidden/>
          </w:rPr>
        </w:r>
        <w:r>
          <w:rPr>
            <w:noProof/>
            <w:webHidden/>
          </w:rPr>
          <w:fldChar w:fldCharType="separate"/>
        </w:r>
        <w:r w:rsidR="003243B4">
          <w:rPr>
            <w:noProof/>
            <w:webHidden/>
          </w:rPr>
          <w:t>20</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8" w:history="1">
        <w:r w:rsidR="003243B4" w:rsidRPr="00551CE2">
          <w:rPr>
            <w:rStyle w:val="Hyperlink"/>
            <w:noProof/>
          </w:rPr>
          <w:t>5.1.8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State Estimation</w:t>
        </w:r>
        <w:r w:rsidR="003243B4">
          <w:rPr>
            <w:noProof/>
            <w:webHidden/>
          </w:rPr>
          <w:tab/>
        </w:r>
        <w:r>
          <w:rPr>
            <w:noProof/>
            <w:webHidden/>
          </w:rPr>
          <w:fldChar w:fldCharType="begin"/>
        </w:r>
        <w:r w:rsidR="003243B4">
          <w:rPr>
            <w:noProof/>
            <w:webHidden/>
          </w:rPr>
          <w:instrText xml:space="preserve"> PAGEREF _Toc256110288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9" w:history="1">
        <w:r w:rsidR="003243B4" w:rsidRPr="00551CE2">
          <w:rPr>
            <w:rStyle w:val="Hyperlink"/>
            <w:noProof/>
          </w:rPr>
          <w:t>5.1.9</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Localisation</w:t>
        </w:r>
        <w:r w:rsidR="003243B4">
          <w:rPr>
            <w:noProof/>
            <w:webHidden/>
          </w:rPr>
          <w:tab/>
        </w:r>
        <w:r>
          <w:rPr>
            <w:noProof/>
            <w:webHidden/>
          </w:rPr>
          <w:fldChar w:fldCharType="begin"/>
        </w:r>
        <w:r w:rsidR="003243B4">
          <w:rPr>
            <w:noProof/>
            <w:webHidden/>
          </w:rPr>
          <w:instrText xml:space="preserve"> PAGEREF _Toc256110289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0" w:history="1">
        <w:r w:rsidR="003243B4" w:rsidRPr="00551CE2">
          <w:rPr>
            <w:rStyle w:val="Hyperlink"/>
            <w:noProof/>
          </w:rPr>
          <w:t>5.2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Systems</w:t>
        </w:r>
        <w:r w:rsidR="003243B4">
          <w:rPr>
            <w:noProof/>
            <w:webHidden/>
          </w:rPr>
          <w:tab/>
        </w:r>
        <w:r>
          <w:rPr>
            <w:noProof/>
            <w:webHidden/>
          </w:rPr>
          <w:fldChar w:fldCharType="begin"/>
        </w:r>
        <w:r w:rsidR="003243B4">
          <w:rPr>
            <w:noProof/>
            <w:webHidden/>
          </w:rPr>
          <w:instrText xml:space="preserve"> PAGEREF _Toc256110290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871102">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91" w:history="1">
        <w:r w:rsidR="003243B4" w:rsidRPr="00551CE2">
          <w:rPr>
            <w:rStyle w:val="Hyperlink"/>
            <w:noProof/>
          </w:rPr>
          <w:t>5.2.1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Software</w:t>
        </w:r>
        <w:r w:rsidR="003243B4">
          <w:rPr>
            <w:noProof/>
            <w:webHidden/>
          </w:rPr>
          <w:tab/>
        </w:r>
        <w:r>
          <w:rPr>
            <w:noProof/>
            <w:webHidden/>
          </w:rPr>
          <w:fldChar w:fldCharType="begin"/>
        </w:r>
        <w:r w:rsidR="003243B4">
          <w:rPr>
            <w:noProof/>
            <w:webHidden/>
          </w:rPr>
          <w:instrText xml:space="preserve"> PAGEREF _Toc256110291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871102">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2" w:history="1">
        <w:r w:rsidR="003243B4" w:rsidRPr="00551CE2">
          <w:rPr>
            <w:rStyle w:val="Hyperlink"/>
            <w:noProof/>
          </w:rPr>
          <w:t>5.3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Communications</w:t>
        </w:r>
        <w:r w:rsidR="003243B4">
          <w:rPr>
            <w:noProof/>
            <w:webHidden/>
          </w:rPr>
          <w:tab/>
        </w:r>
        <w:r>
          <w:rPr>
            <w:noProof/>
            <w:webHidden/>
          </w:rPr>
          <w:fldChar w:fldCharType="begin"/>
        </w:r>
        <w:r w:rsidR="003243B4">
          <w:rPr>
            <w:noProof/>
            <w:webHidden/>
          </w:rPr>
          <w:instrText xml:space="preserve"> PAGEREF _Toc256110292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3" w:history="1">
        <w:r w:rsidR="003243B4" w:rsidRPr="00551CE2">
          <w:rPr>
            <w:rStyle w:val="Hyperlink"/>
            <w:noProof/>
          </w:rPr>
          <w:t>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Conclusions</w:t>
        </w:r>
        <w:r w:rsidR="003243B4">
          <w:rPr>
            <w:noProof/>
            <w:webHidden/>
          </w:rPr>
          <w:tab/>
        </w:r>
        <w:r>
          <w:rPr>
            <w:noProof/>
            <w:webHidden/>
          </w:rPr>
          <w:fldChar w:fldCharType="begin"/>
        </w:r>
        <w:r w:rsidR="003243B4">
          <w:rPr>
            <w:noProof/>
            <w:webHidden/>
          </w:rPr>
          <w:instrText xml:space="preserve"> PAGEREF _Toc256110293 \h </w:instrText>
        </w:r>
        <w:r>
          <w:rPr>
            <w:noProof/>
            <w:webHidden/>
          </w:rPr>
        </w:r>
        <w:r>
          <w:rPr>
            <w:noProof/>
            <w:webHidden/>
          </w:rPr>
          <w:fldChar w:fldCharType="separate"/>
        </w:r>
        <w:r w:rsidR="003243B4">
          <w:rPr>
            <w:noProof/>
            <w:webHidden/>
          </w:rPr>
          <w:t>24</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4" w:history="1">
        <w:r w:rsidR="003243B4" w:rsidRPr="00551CE2">
          <w:rPr>
            <w:rStyle w:val="Hyperlink"/>
            <w:noProof/>
          </w:rPr>
          <w:t>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Recommendations</w:t>
        </w:r>
        <w:r w:rsidR="003243B4">
          <w:rPr>
            <w:noProof/>
            <w:webHidden/>
          </w:rPr>
          <w:tab/>
        </w:r>
        <w:r>
          <w:rPr>
            <w:noProof/>
            <w:webHidden/>
          </w:rPr>
          <w:fldChar w:fldCharType="begin"/>
        </w:r>
        <w:r w:rsidR="003243B4">
          <w:rPr>
            <w:noProof/>
            <w:webHidden/>
          </w:rPr>
          <w:instrText xml:space="preserve"> PAGEREF _Toc256110294 \h </w:instrText>
        </w:r>
        <w:r>
          <w:rPr>
            <w:noProof/>
            <w:webHidden/>
          </w:rPr>
        </w:r>
        <w:r>
          <w:rPr>
            <w:noProof/>
            <w:webHidden/>
          </w:rPr>
          <w:fldChar w:fldCharType="separate"/>
        </w:r>
        <w:r w:rsidR="003243B4">
          <w:rPr>
            <w:noProof/>
            <w:webHidden/>
          </w:rPr>
          <w:t>25</w:t>
        </w:r>
        <w:r>
          <w:rPr>
            <w:noProof/>
            <w:webHidden/>
          </w:rPr>
          <w:fldChar w:fldCharType="end"/>
        </w:r>
      </w:hyperlink>
    </w:p>
    <w:p w:rsidR="003243B4" w:rsidRDefault="00871102">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5" w:history="1">
        <w:r w:rsidR="003243B4" w:rsidRPr="00551CE2">
          <w:rPr>
            <w:rStyle w:val="Hyperlink"/>
            <w:noProof/>
          </w:rPr>
          <w:t>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Appendices</w:t>
        </w:r>
        <w:r w:rsidR="003243B4">
          <w:rPr>
            <w:noProof/>
            <w:webHidden/>
          </w:rPr>
          <w:tab/>
        </w:r>
        <w:r>
          <w:rPr>
            <w:noProof/>
            <w:webHidden/>
          </w:rPr>
          <w:fldChar w:fldCharType="begin"/>
        </w:r>
        <w:r w:rsidR="003243B4">
          <w:rPr>
            <w:noProof/>
            <w:webHidden/>
          </w:rPr>
          <w:instrText xml:space="preserve"> PAGEREF _Toc256110295 \h </w:instrText>
        </w:r>
        <w:r>
          <w:rPr>
            <w:noProof/>
            <w:webHidden/>
          </w:rPr>
        </w:r>
        <w:r>
          <w:rPr>
            <w:noProof/>
            <w:webHidden/>
          </w:rPr>
          <w:fldChar w:fldCharType="separate"/>
        </w:r>
        <w:r w:rsidR="003243B4">
          <w:rPr>
            <w:noProof/>
            <w:webHidden/>
          </w:rPr>
          <w:t>26</w:t>
        </w:r>
        <w:r>
          <w:rPr>
            <w:noProof/>
            <w:webHidden/>
          </w:rPr>
          <w:fldChar w:fldCharType="end"/>
        </w:r>
      </w:hyperlink>
    </w:p>
    <w:p w:rsidR="00D958D2" w:rsidRDefault="00871102"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Pr>
            <w:noProof/>
            <w:webHidden/>
          </w:rPr>
          <w:fldChar w:fldCharType="begin"/>
        </w:r>
        <w:r w:rsidR="003243B4">
          <w:rPr>
            <w:noProof/>
            <w:webHidden/>
          </w:rPr>
          <w:instrText xml:space="preserve"> PAGEREF _Toc256110296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003243B4" w:rsidRPr="00F97456">
          <w:rPr>
            <w:rStyle w:val="Hyperlink"/>
            <w:noProof/>
          </w:rPr>
          <w:t>Figure 4.2 - Hardware Architecture</w:t>
        </w:r>
        <w:r w:rsidR="003243B4">
          <w:rPr>
            <w:noProof/>
            <w:webHidden/>
          </w:rPr>
          <w:tab/>
        </w:r>
        <w:r>
          <w:rPr>
            <w:noProof/>
            <w:webHidden/>
          </w:rPr>
          <w:fldChar w:fldCharType="begin"/>
        </w:r>
        <w:r w:rsidR="003243B4">
          <w:rPr>
            <w:noProof/>
            <w:webHidden/>
          </w:rPr>
          <w:instrText xml:space="preserve"> PAGEREF _Toc256110297 \h </w:instrText>
        </w:r>
        <w:r>
          <w:rPr>
            <w:noProof/>
            <w:webHidden/>
          </w:rPr>
        </w:r>
        <w:r>
          <w:rPr>
            <w:noProof/>
            <w:webHidden/>
          </w:rPr>
          <w:fldChar w:fldCharType="separate"/>
        </w:r>
        <w:r w:rsidR="003243B4">
          <w:rPr>
            <w:noProof/>
            <w:webHidden/>
          </w:rPr>
          <w:t>13</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003243B4" w:rsidRPr="00F97456">
          <w:rPr>
            <w:rStyle w:val="Hyperlink"/>
            <w:noProof/>
          </w:rPr>
          <w:t>Figure 4.3 - High Level Block Diagram of Proposed Software Architecture</w:t>
        </w:r>
        <w:r w:rsidR="003243B4">
          <w:rPr>
            <w:noProof/>
            <w:webHidden/>
          </w:rPr>
          <w:tab/>
        </w:r>
        <w:r>
          <w:rPr>
            <w:noProof/>
            <w:webHidden/>
          </w:rPr>
          <w:fldChar w:fldCharType="begin"/>
        </w:r>
        <w:r w:rsidR="003243B4">
          <w:rPr>
            <w:noProof/>
            <w:webHidden/>
          </w:rPr>
          <w:instrText xml:space="preserve"> PAGEREF _Toc256110298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003243B4" w:rsidRPr="00F97456">
          <w:rPr>
            <w:rStyle w:val="Hyperlink"/>
            <w:noProof/>
          </w:rPr>
          <w:t>Figure 5.1 - 3D Render of Final System</w:t>
        </w:r>
        <w:r w:rsidR="003243B4">
          <w:rPr>
            <w:noProof/>
            <w:webHidden/>
          </w:rPr>
          <w:tab/>
        </w:r>
        <w:r>
          <w:rPr>
            <w:noProof/>
            <w:webHidden/>
          </w:rPr>
          <w:fldChar w:fldCharType="begin"/>
        </w:r>
        <w:r w:rsidR="003243B4">
          <w:rPr>
            <w:noProof/>
            <w:webHidden/>
          </w:rPr>
          <w:instrText xml:space="preserve"> PAGEREF _Toc256110299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003243B4" w:rsidRPr="00F97456">
          <w:rPr>
            <w:rStyle w:val="Hyperlink"/>
            <w:noProof/>
          </w:rPr>
          <w:t>Figure 5.2 - Component Mounting Inside Enclosure</w:t>
        </w:r>
        <w:r w:rsidR="003243B4">
          <w:rPr>
            <w:noProof/>
            <w:webHidden/>
          </w:rPr>
          <w:tab/>
        </w:r>
        <w:r>
          <w:rPr>
            <w:noProof/>
            <w:webHidden/>
          </w:rPr>
          <w:fldChar w:fldCharType="begin"/>
        </w:r>
        <w:r w:rsidR="003243B4">
          <w:rPr>
            <w:noProof/>
            <w:webHidden/>
          </w:rPr>
          <w:instrText xml:space="preserve"> PAGEREF _Toc256110300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003243B4" w:rsidRPr="00F97456">
          <w:rPr>
            <w:rStyle w:val="Hyperlink"/>
            <w:noProof/>
          </w:rPr>
          <w:t>Figure 5.3 - Power System</w:t>
        </w:r>
        <w:r w:rsidR="003243B4">
          <w:rPr>
            <w:noProof/>
            <w:webHidden/>
          </w:rPr>
          <w:tab/>
        </w:r>
        <w:r>
          <w:rPr>
            <w:noProof/>
            <w:webHidden/>
          </w:rPr>
          <w:fldChar w:fldCharType="begin"/>
        </w:r>
        <w:r w:rsidR="003243B4">
          <w:rPr>
            <w:noProof/>
            <w:webHidden/>
          </w:rPr>
          <w:instrText xml:space="preserve"> PAGEREF _Toc256110301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003243B4" w:rsidRPr="00F97456">
          <w:rPr>
            <w:rStyle w:val="Hyperlink"/>
            <w:noProof/>
          </w:rPr>
          <w:t>Figure 5.4 - Vibration Dampeners (15mm and 8mm) [RD/4]</w:t>
        </w:r>
        <w:r w:rsidR="003243B4">
          <w:rPr>
            <w:noProof/>
            <w:webHidden/>
          </w:rPr>
          <w:tab/>
        </w:r>
        <w:r>
          <w:rPr>
            <w:noProof/>
            <w:webHidden/>
          </w:rPr>
          <w:fldChar w:fldCharType="begin"/>
        </w:r>
        <w:r w:rsidR="003243B4">
          <w:rPr>
            <w:noProof/>
            <w:webHidden/>
          </w:rPr>
          <w:instrText xml:space="preserve"> PAGEREF _Toc256110302 \h </w:instrText>
        </w:r>
        <w:r>
          <w:rPr>
            <w:noProof/>
            <w:webHidden/>
          </w:rPr>
        </w:r>
        <w:r>
          <w:rPr>
            <w:noProof/>
            <w:webHidden/>
          </w:rPr>
          <w:fldChar w:fldCharType="separate"/>
        </w:r>
        <w:r w:rsidR="003243B4">
          <w:rPr>
            <w:noProof/>
            <w:webHidden/>
          </w:rPr>
          <w:t>18</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003243B4" w:rsidRPr="00F97456">
          <w:rPr>
            <w:rStyle w:val="Hyperlink"/>
            <w:noProof/>
          </w:rPr>
          <w:t>Figure 5.5 - Airframe Interface Connector [RD/5]</w:t>
        </w:r>
        <w:r w:rsidR="003243B4">
          <w:rPr>
            <w:noProof/>
            <w:webHidden/>
          </w:rPr>
          <w:tab/>
        </w:r>
        <w:r>
          <w:rPr>
            <w:noProof/>
            <w:webHidden/>
          </w:rPr>
          <w:fldChar w:fldCharType="begin"/>
        </w:r>
        <w:r w:rsidR="003243B4">
          <w:rPr>
            <w:noProof/>
            <w:webHidden/>
          </w:rPr>
          <w:instrText xml:space="preserve"> PAGEREF _Toc256110303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003243B4" w:rsidRPr="00F97456">
          <w:rPr>
            <w:rStyle w:val="Hyperlink"/>
            <w:noProof/>
          </w:rPr>
          <w:t>Figure 5.6 - Gumstix Overo Fire COM [RD/11]</w:t>
        </w:r>
        <w:r w:rsidR="003243B4">
          <w:rPr>
            <w:noProof/>
            <w:webHidden/>
          </w:rPr>
          <w:tab/>
        </w:r>
        <w:r>
          <w:rPr>
            <w:noProof/>
            <w:webHidden/>
          </w:rPr>
          <w:fldChar w:fldCharType="begin"/>
        </w:r>
        <w:r w:rsidR="003243B4">
          <w:rPr>
            <w:noProof/>
            <w:webHidden/>
          </w:rPr>
          <w:instrText xml:space="preserve"> PAGEREF _Toc256110304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003243B4" w:rsidRPr="00F97456">
          <w:rPr>
            <w:rStyle w:val="Hyperlink"/>
            <w:noProof/>
          </w:rPr>
          <w:t>Figure 5.7 - Quadrotor motor control input effects [RD/13]</w:t>
        </w:r>
        <w:r w:rsidR="003243B4">
          <w:rPr>
            <w:noProof/>
            <w:webHidden/>
          </w:rPr>
          <w:tab/>
        </w:r>
        <w:r>
          <w:rPr>
            <w:noProof/>
            <w:webHidden/>
          </w:rPr>
          <w:fldChar w:fldCharType="begin"/>
        </w:r>
        <w:r w:rsidR="003243B4">
          <w:rPr>
            <w:noProof/>
            <w:webHidden/>
          </w:rPr>
          <w:instrText xml:space="preserve"> PAGEREF _Toc256110305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003243B4" w:rsidRPr="00F97456">
          <w:rPr>
            <w:rStyle w:val="Hyperlink"/>
            <w:noProof/>
          </w:rPr>
          <w:t>Figure 5.8 - Surveyor SRV-1 Blackfin Camera [RD/10]</w:t>
        </w:r>
        <w:r w:rsidR="003243B4">
          <w:rPr>
            <w:noProof/>
            <w:webHidden/>
          </w:rPr>
          <w:tab/>
        </w:r>
        <w:r>
          <w:rPr>
            <w:noProof/>
            <w:webHidden/>
          </w:rPr>
          <w:fldChar w:fldCharType="begin"/>
        </w:r>
        <w:r w:rsidR="003243B4">
          <w:rPr>
            <w:noProof/>
            <w:webHidden/>
          </w:rPr>
          <w:instrText xml:space="preserve"> PAGEREF _Toc256110306 \h </w:instrText>
        </w:r>
        <w:r>
          <w:rPr>
            <w:noProof/>
            <w:webHidden/>
          </w:rPr>
        </w:r>
        <w:r>
          <w:rPr>
            <w:noProof/>
            <w:webHidden/>
          </w:rPr>
          <w:fldChar w:fldCharType="separate"/>
        </w:r>
        <w:r w:rsidR="003243B4">
          <w:rPr>
            <w:noProof/>
            <w:webHidden/>
          </w:rPr>
          <w:t>22</w:t>
        </w:r>
        <w:r>
          <w:rPr>
            <w:noProof/>
            <w:webHidden/>
          </w:rPr>
          <w:fldChar w:fldCharType="end"/>
        </w:r>
      </w:hyperlink>
    </w:p>
    <w:p w:rsidR="00D958D2" w:rsidRDefault="00871102"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24219A" w:rsidRDefault="00871102">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21996" w:history="1">
        <w:r w:rsidR="0024219A" w:rsidRPr="00761C77">
          <w:rPr>
            <w:rStyle w:val="Hyperlink"/>
            <w:noProof/>
          </w:rPr>
          <w:t>Table 5.1 - Platform states and sensor measurement source</w:t>
        </w:r>
        <w:r w:rsidR="0024219A">
          <w:rPr>
            <w:noProof/>
            <w:webHidden/>
          </w:rPr>
          <w:tab/>
        </w:r>
        <w:r>
          <w:rPr>
            <w:noProof/>
            <w:webHidden/>
          </w:rPr>
          <w:fldChar w:fldCharType="begin"/>
        </w:r>
        <w:r w:rsidR="0024219A">
          <w:rPr>
            <w:noProof/>
            <w:webHidden/>
          </w:rPr>
          <w:instrText xml:space="preserve"> PAGEREF _Toc256121996 \h </w:instrText>
        </w:r>
        <w:r>
          <w:rPr>
            <w:noProof/>
            <w:webHidden/>
          </w:rPr>
        </w:r>
        <w:r>
          <w:rPr>
            <w:noProof/>
            <w:webHidden/>
          </w:rPr>
          <w:fldChar w:fldCharType="separate"/>
        </w:r>
        <w:r w:rsidR="0024219A">
          <w:rPr>
            <w:noProof/>
            <w:webHidden/>
          </w:rPr>
          <w:t>21</w:t>
        </w:r>
        <w:r>
          <w:rPr>
            <w:noProof/>
            <w:webHidden/>
          </w:rPr>
          <w:fldChar w:fldCharType="end"/>
        </w:r>
      </w:hyperlink>
    </w:p>
    <w:p w:rsidR="00D958D2" w:rsidRDefault="00871102"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1026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1026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10269"/>
      <w:r>
        <w:rPr>
          <w:snapToGrid/>
        </w:rPr>
        <w:t>Background</w:t>
      </w:r>
      <w:bookmarkEnd w:id="5"/>
    </w:p>
    <w:p w:rsidR="00D958D2" w:rsidRDefault="00D958D2" w:rsidP="00D958D2">
      <w:pPr>
        <w:pStyle w:val="BodyText"/>
      </w:pPr>
      <w:r>
        <w:t>The AHNS project is a continuation of the 4</w:t>
      </w:r>
      <w:r w:rsidRPr="00524131">
        <w:rPr>
          <w:vertAlign w:val="superscript"/>
        </w:rPr>
        <w:t>th</w:t>
      </w:r>
      <w:r>
        <w:t xml:space="preserve"> year </w:t>
      </w:r>
      <w:r w:rsidR="000D4AD9">
        <w:t>Avionics</w:t>
      </w:r>
      <w:r>
        <w:t xml:space="preserve"> AHNS projects which started in 2007. Much of the design methodology presented here has relied upon the work of AHNS 2009 which managed to successfully achieve altitude hold on a small size electric helicopter. It is hoped that this year’s project can extent on last year’s success and achieve full autonomy on the helicopter platform.</w:t>
      </w:r>
    </w:p>
    <w:p w:rsidR="00D958D2" w:rsidRDefault="00D958D2" w:rsidP="00D958D2">
      <w:pPr>
        <w:pStyle w:val="BodyText"/>
      </w:pPr>
    </w:p>
    <w:p w:rsidR="00D958D2" w:rsidRDefault="00D958D2" w:rsidP="00D958D2">
      <w:pPr>
        <w:pStyle w:val="Heading1"/>
      </w:pPr>
      <w:bookmarkStart w:id="6" w:name="_Toc256110270"/>
      <w:r>
        <w:lastRenderedPageBreak/>
        <w:t>Reference Documents</w:t>
      </w:r>
      <w:bookmarkEnd w:id="6"/>
    </w:p>
    <w:p w:rsidR="00D958D2" w:rsidRDefault="00D958D2" w:rsidP="00D958D2">
      <w:pPr>
        <w:pStyle w:val="Heading2"/>
      </w:pPr>
      <w:bookmarkStart w:id="7" w:name="_Toc462198852"/>
      <w:bookmarkStart w:id="8" w:name="_Toc256110271"/>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D958D2" w:rsidP="008E21B9">
            <w:pPr>
              <w:pStyle w:val="BodyText"/>
            </w:pPr>
            <w:r>
              <w:t>AHNS 2010 High Level Objectives</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D958D2" w:rsidP="008E21B9">
            <w:pPr>
              <w:pStyle w:val="BodyText"/>
            </w:pPr>
            <w:r>
              <w:t>AHNS 2010 System Requirements</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w:t>
            </w:r>
            <w:r w:rsidR="008B2C83">
              <w:t>1</w:t>
            </w:r>
            <w:r>
              <w:t>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D958D2" w:rsidP="008E21B9"/>
        </w:tc>
      </w:tr>
      <w:tr w:rsidR="0053038C" w:rsidTr="008E21B9">
        <w:tc>
          <w:tcPr>
            <w:tcW w:w="1238" w:type="dxa"/>
          </w:tcPr>
          <w:p w:rsidR="0053038C" w:rsidRDefault="0053038C" w:rsidP="008E21B9">
            <w:r>
              <w:t>RD/15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10272"/>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RD/4</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RD/5</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RD/6</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RD/7</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t>8</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RD/9</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D958D2" w:rsidTr="008E21B9">
        <w:tc>
          <w:tcPr>
            <w:tcW w:w="857" w:type="dxa"/>
          </w:tcPr>
          <w:p w:rsidR="00D958D2" w:rsidRDefault="00D958D2" w:rsidP="008E21B9">
            <w:pPr>
              <w:jc w:val="left"/>
            </w:pPr>
            <w:r>
              <w:t>RD/10</w:t>
            </w:r>
          </w:p>
        </w:tc>
        <w:tc>
          <w:tcPr>
            <w:tcW w:w="1763" w:type="dxa"/>
          </w:tcPr>
          <w:p w:rsidR="00D958D2" w:rsidRPr="00D6434E" w:rsidRDefault="00D958D2" w:rsidP="008E21B9">
            <w:pPr>
              <w:jc w:val="left"/>
              <w:rPr>
                <w:snapToGrid/>
                <w:color w:val="auto"/>
                <w:szCs w:val="24"/>
                <w:lang w:eastAsia="en-AU"/>
              </w:rPr>
            </w:pPr>
            <w:r w:rsidRPr="00D6434E">
              <w:rPr>
                <w:snapToGrid/>
                <w:color w:val="auto"/>
                <w:szCs w:val="24"/>
                <w:lang w:eastAsia="en-AU"/>
              </w:rPr>
              <w:t>Surveyor SRV-1 Blackfin Camera</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4"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D958D2" w:rsidTr="008E21B9">
        <w:tc>
          <w:tcPr>
            <w:tcW w:w="857" w:type="dxa"/>
          </w:tcPr>
          <w:p w:rsidR="00D958D2" w:rsidRDefault="00D958D2" w:rsidP="008E21B9">
            <w:pPr>
              <w:pStyle w:val="BodyText"/>
              <w:spacing w:line="240" w:lineRule="auto"/>
            </w:pPr>
            <w:r>
              <w:t>RD/11</w:t>
            </w:r>
          </w:p>
        </w:tc>
        <w:tc>
          <w:tcPr>
            <w:tcW w:w="1763" w:type="dxa"/>
          </w:tcPr>
          <w:p w:rsidR="00D958D2" w:rsidRDefault="00D958D2" w:rsidP="008E21B9">
            <w:pPr>
              <w:pStyle w:val="BodyText"/>
              <w:spacing w:line="240" w:lineRule="auto"/>
              <w:jc w:val="left"/>
            </w:pPr>
            <w:r>
              <w:t>Overo Fire COM</w:t>
            </w:r>
          </w:p>
        </w:tc>
        <w:tc>
          <w:tcPr>
            <w:tcW w:w="7372" w:type="dxa"/>
          </w:tcPr>
          <w:p w:rsidR="00D958D2" w:rsidRDefault="00D958D2" w:rsidP="008E21B9">
            <w:pPr>
              <w:pStyle w:val="BodyText"/>
              <w:spacing w:line="240" w:lineRule="auto"/>
              <w:jc w:val="left"/>
            </w:pPr>
            <w:r>
              <w:t xml:space="preserve">Gumstix 2010. Overo Fire COM. Available: </w:t>
            </w:r>
            <w:hyperlink r:id="rId15" w:history="1">
              <w:r w:rsidRPr="003B3620">
                <w:rPr>
                  <w:rStyle w:val="Hyperlink"/>
                </w:rPr>
                <w:t>http://www.gumstix.com/store/catalog/product_info.php?products_id=227</w:t>
              </w:r>
            </w:hyperlink>
            <w:r>
              <w:t xml:space="preserve"> </w:t>
            </w:r>
          </w:p>
          <w:p w:rsidR="00D958D2" w:rsidRDefault="00D958D2" w:rsidP="008E21B9">
            <w:pPr>
              <w:pStyle w:val="BodyText"/>
              <w:spacing w:line="240" w:lineRule="auto"/>
              <w:jc w:val="left"/>
            </w:pPr>
            <w:r>
              <w:lastRenderedPageBreak/>
              <w:t>(accessed March 7 2010)</w:t>
            </w:r>
          </w:p>
        </w:tc>
      </w:tr>
      <w:tr w:rsidR="00D958D2" w:rsidTr="008E21B9">
        <w:tc>
          <w:tcPr>
            <w:tcW w:w="857" w:type="dxa"/>
          </w:tcPr>
          <w:p w:rsidR="00D958D2" w:rsidRPr="00DF10E0" w:rsidRDefault="00D958D2" w:rsidP="008E21B9"/>
        </w:tc>
        <w:tc>
          <w:tcPr>
            <w:tcW w:w="1763" w:type="dxa"/>
          </w:tcPr>
          <w:p w:rsidR="00D958D2" w:rsidRPr="00DF10E0" w:rsidRDefault="00D958D2" w:rsidP="008E21B9"/>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p>
        </w:tc>
      </w:tr>
      <w:tr w:rsidR="00D958D2" w:rsidTr="008E21B9">
        <w:tc>
          <w:tcPr>
            <w:tcW w:w="857" w:type="dxa"/>
          </w:tcPr>
          <w:p w:rsidR="00D958D2" w:rsidRPr="00DF10E0" w:rsidRDefault="00D958D2" w:rsidP="008E21B9">
            <w:r w:rsidRPr="00DF10E0">
              <w:t>RD/1</w:t>
            </w:r>
            <w:r>
              <w:t>2</w:t>
            </w:r>
          </w:p>
        </w:tc>
        <w:tc>
          <w:tcPr>
            <w:tcW w:w="1763" w:type="dxa"/>
          </w:tcPr>
          <w:p w:rsidR="00D958D2" w:rsidRPr="00DF10E0" w:rsidRDefault="00D958D2" w:rsidP="008E21B9">
            <w:r w:rsidRPr="00D6434E">
              <w:rPr>
                <w:snapToGrid/>
                <w:color w:val="auto"/>
                <w:szCs w:val="24"/>
                <w:lang w:eastAsia="en-AU"/>
              </w:rPr>
              <w:t>Design and Control of an Indoor Micro Quadrotor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D958D2" w:rsidTr="008E21B9">
        <w:tc>
          <w:tcPr>
            <w:tcW w:w="857" w:type="dxa"/>
          </w:tcPr>
          <w:p w:rsidR="00D958D2" w:rsidRPr="00DF10E0" w:rsidRDefault="00D958D2" w:rsidP="008E21B9">
            <w:r>
              <w:t>RD/13</w:t>
            </w:r>
          </w:p>
        </w:tc>
        <w:tc>
          <w:tcPr>
            <w:tcW w:w="1763" w:type="dxa"/>
          </w:tcPr>
          <w:p w:rsidR="00D958D2" w:rsidRPr="00DF10E0" w:rsidRDefault="00D958D2" w:rsidP="008E21B9">
            <w:r w:rsidRPr="00D6434E">
              <w:rPr>
                <w:snapToGrid/>
                <w:color w:val="auto"/>
                <w:szCs w:val="24"/>
                <w:lang w:eastAsia="en-AU"/>
              </w:rPr>
              <w:t>IEEE Design and control of an indoor micro quadrotor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D958D2" w:rsidTr="008E21B9">
        <w:tc>
          <w:tcPr>
            <w:tcW w:w="857" w:type="dxa"/>
          </w:tcPr>
          <w:p w:rsidR="00D958D2" w:rsidRDefault="00D958D2" w:rsidP="008E21B9"/>
        </w:tc>
        <w:tc>
          <w:tcPr>
            <w:tcW w:w="1763" w:type="dxa"/>
          </w:tcPr>
          <w:p w:rsidR="00D958D2" w:rsidRPr="00D6434E" w:rsidRDefault="00D958D2" w:rsidP="008E21B9">
            <w:pPr>
              <w:rPr>
                <w:snapToGrid/>
                <w:color w:val="auto"/>
                <w:szCs w:val="24"/>
                <w:lang w:eastAsia="en-AU"/>
              </w:rPr>
            </w:pP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10273"/>
      <w:r>
        <w:lastRenderedPageBreak/>
        <w:t>Project Outline</w:t>
      </w:r>
      <w:bookmarkEnd w:id="10"/>
    </w:p>
    <w:p w:rsidR="00D958D2" w:rsidRPr="005B0248" w:rsidRDefault="00D958D2" w:rsidP="00D958D2">
      <w:pPr>
        <w:pStyle w:val="Heading2"/>
      </w:pPr>
      <w:bookmarkStart w:id="11" w:name="_Toc25611027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1027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10276"/>
      <w:r>
        <w:lastRenderedPageBreak/>
        <w:t>System Architecture</w:t>
      </w:r>
      <w:bookmarkEnd w:id="13"/>
    </w:p>
    <w:p w:rsidR="00D958D2" w:rsidRPr="00685819" w:rsidRDefault="00D958D2" w:rsidP="00D958D2">
      <w:pPr>
        <w:spacing w:line="360" w:lineRule="auto"/>
      </w:pPr>
      <w:r>
        <w:t>The AHNS project architecture can be divided into 2 critical sections: hardware and software architecture.</w:t>
      </w:r>
    </w:p>
    <w:p w:rsidR="00D958D2" w:rsidRDefault="00D958D2" w:rsidP="00D958D2">
      <w:pPr>
        <w:pStyle w:val="Heading2"/>
      </w:pPr>
      <w:bookmarkStart w:id="14" w:name="_Toc256110277"/>
      <w:r>
        <w:t>Hardware Architecture</w:t>
      </w:r>
      <w:bookmarkEnd w:id="14"/>
    </w:p>
    <w:p w:rsidR="00D958D2" w:rsidRDefault="00D958D2" w:rsidP="00D958D2">
      <w:pPr>
        <w:spacing w:line="360" w:lineRule="auto"/>
      </w:pPr>
      <w:r>
        <w:t xml:space="preserve">The hardware architecture can be seen in </w:t>
      </w:r>
      <w:r w:rsidR="00871102">
        <w:fldChar w:fldCharType="begin"/>
      </w:r>
      <w:r>
        <w:instrText xml:space="preserve"> REF _Ref256087570 \h </w:instrText>
      </w:r>
      <w:r w:rsidR="00871102">
        <w:fldChar w:fldCharType="separate"/>
      </w:r>
      <w:r>
        <w:t xml:space="preserve">Figure </w:t>
      </w:r>
      <w:r>
        <w:rPr>
          <w:noProof/>
        </w:rPr>
        <w:t>4</w:t>
      </w:r>
      <w:r>
        <w:t>.</w:t>
      </w:r>
      <w:r>
        <w:rPr>
          <w:noProof/>
        </w:rPr>
        <w:t>2</w:t>
      </w:r>
      <w:r w:rsidR="00871102">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 as well as multiplexing the signals from the RC receiver directly to the ESCs when the aircraft is being flown in manual mode. Details o</w:t>
      </w:r>
      <w:r>
        <w:t xml:space="preserve">f this can be found in </w:t>
      </w:r>
      <w:r w:rsidR="00871102">
        <w:fldChar w:fldCharType="begin"/>
      </w:r>
      <w:r>
        <w:instrText xml:space="preserve"> REF _Ref256087544 \h </w:instrText>
      </w:r>
      <w:r w:rsidR="00871102">
        <w:fldChar w:fldCharType="separate"/>
      </w:r>
      <w:r>
        <w:t xml:space="preserve">Figure </w:t>
      </w:r>
      <w:r>
        <w:rPr>
          <w:noProof/>
        </w:rPr>
        <w:t>4</w:t>
      </w:r>
      <w:r>
        <w:t>.</w:t>
      </w:r>
      <w:r>
        <w:rPr>
          <w:noProof/>
        </w:rPr>
        <w:t>1</w:t>
      </w:r>
      <w:r w:rsidR="00871102">
        <w:fldChar w:fldCharType="end"/>
      </w:r>
      <w:r>
        <w:t>.</w:t>
      </w: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893646"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sectPr w:rsidR="00D958D2"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893647" r:id="rId21"/>
        </w:object>
      </w:r>
    </w:p>
    <w:p w:rsidR="00D958D2" w:rsidRDefault="00D958D2" w:rsidP="00D958D2">
      <w:pPr>
        <w:pStyle w:val="Caption"/>
      </w:pPr>
      <w:bookmarkStart w:id="17" w:name="_Ref256087570"/>
      <w:bookmarkStart w:id="18" w:name="_Toc256110297"/>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19" w:name="_Toc256110278"/>
      <w:r>
        <w:lastRenderedPageBreak/>
        <w:t>Software Architecture</w:t>
      </w:r>
      <w:bookmarkEnd w:id="19"/>
    </w:p>
    <w:p w:rsidR="00D958D2" w:rsidRDefault="00D958D2" w:rsidP="00D958D2">
      <w:pPr>
        <w:spacing w:after="120" w:line="360" w:lineRule="auto"/>
      </w:pPr>
      <w:r w:rsidRPr="000E4195">
        <w:t>The s</w:t>
      </w:r>
      <w:r>
        <w:t xml:space="preserve">oftware architecture can be seen in </w:t>
      </w:r>
      <w:r w:rsidR="00871102">
        <w:fldChar w:fldCharType="begin"/>
      </w:r>
      <w:r>
        <w:instrText xml:space="preserve"> REF _Ref256087715 \h </w:instrText>
      </w:r>
      <w:r w:rsidR="00871102">
        <w:fldChar w:fldCharType="separate"/>
      </w:r>
      <w:r>
        <w:t xml:space="preserve">Figure </w:t>
      </w:r>
      <w:r>
        <w:rPr>
          <w:noProof/>
        </w:rPr>
        <w:t>4</w:t>
      </w:r>
      <w:r>
        <w:t>.</w:t>
      </w:r>
      <w:r>
        <w:rPr>
          <w:noProof/>
        </w:rPr>
        <w:t>3</w:t>
      </w:r>
      <w:r w:rsidR="00871102">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893648" r:id="rId23"/>
        </w:object>
      </w:r>
    </w:p>
    <w:p w:rsidR="00D958D2" w:rsidRDefault="00D958D2" w:rsidP="00D958D2">
      <w:pPr>
        <w:pStyle w:val="Caption"/>
      </w:pPr>
      <w:bookmarkStart w:id="20" w:name="_Ref256087715"/>
      <w:bookmarkStart w:id="21" w:name="_Toc256110298"/>
      <w:r>
        <w:t xml:space="preserve">Figure </w:t>
      </w:r>
      <w:fldSimple w:instr=" STYLEREF 1 \s ">
        <w:r>
          <w:rPr>
            <w:noProof/>
          </w:rPr>
          <w:t>4</w:t>
        </w:r>
      </w:fldSimple>
      <w:r>
        <w:t>.</w:t>
      </w:r>
      <w:fldSimple w:instr=" SEQ Figure \* ARABIC \s 1 ">
        <w:r>
          <w:rPr>
            <w:noProof/>
          </w:rPr>
          <w:t>3</w:t>
        </w:r>
      </w:fldSimple>
      <w:bookmarkEnd w:id="20"/>
      <w:r>
        <w:t xml:space="preserve"> - </w:t>
      </w:r>
      <w:r w:rsidRPr="00BC6466">
        <w:t>High Level Block Diagram of Proposed Software Architecture</w:t>
      </w:r>
      <w:bookmarkEnd w:id="21"/>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2" w:name="_Toc256110279"/>
      <w:r>
        <w:lastRenderedPageBreak/>
        <w:t>System Design</w:t>
      </w:r>
      <w:bookmarkEnd w:id="22"/>
    </w:p>
    <w:p w:rsidR="00D958D2" w:rsidRPr="0052539B" w:rsidRDefault="00D958D2" w:rsidP="00D958D2">
      <w:pPr>
        <w:pStyle w:val="Heading2"/>
      </w:pPr>
      <w:bookmarkStart w:id="23" w:name="_Toc256110280"/>
      <w:r>
        <w:t>Platform/Airborne Systems</w:t>
      </w:r>
      <w:bookmarkEnd w:id="23"/>
    </w:p>
    <w:p w:rsidR="00D958D2" w:rsidRDefault="00D958D2" w:rsidP="00D958D2">
      <w:pPr>
        <w:pStyle w:val="Heading3"/>
      </w:pPr>
      <w:bookmarkStart w:id="24" w:name="_Toc256110281"/>
      <w:r>
        <w:t>Airframe</w:t>
      </w:r>
      <w:bookmarkEnd w:id="24"/>
    </w:p>
    <w:p w:rsidR="00D958D2" w:rsidRDefault="00D958D2" w:rsidP="00D958D2">
      <w:pPr>
        <w:spacing w:line="360" w:lineRule="auto"/>
      </w:pPr>
      <w:r w:rsidRPr="00D728DB">
        <w:t>A suitable airframe was selected in trade</w:t>
      </w:r>
      <w:r>
        <w:t xml:space="preserve"> study RD/14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871102">
        <w:fldChar w:fldCharType="begin"/>
      </w:r>
      <w:r>
        <w:instrText xml:space="preserve"> REF _Ref256087770 \h </w:instrText>
      </w:r>
      <w:r w:rsidR="00871102">
        <w:fldChar w:fldCharType="separate"/>
      </w:r>
      <w:r>
        <w:t xml:space="preserve">Figure </w:t>
      </w:r>
      <w:r>
        <w:rPr>
          <w:noProof/>
        </w:rPr>
        <w:t>5</w:t>
      </w:r>
      <w:r>
        <w:t>.</w:t>
      </w:r>
      <w:r>
        <w:rPr>
          <w:noProof/>
        </w:rPr>
        <w:t>1</w:t>
      </w:r>
      <w:r w:rsidR="00871102">
        <w:fldChar w:fldCharType="end"/>
      </w:r>
      <w:r>
        <w:t xml:space="preserve"> </w:t>
      </w:r>
      <w:r w:rsidRPr="00D728DB">
        <w:t>shows a 3D render of this airframe will all necessary components installed between the landing. This layout will maximise protection in the event of a crash. The landing gear will protect all hardware components when the aircraft in is its normal flying orientation and the motors will protect the hardware in the event of an inverted crash. In</w:t>
      </w:r>
      <w:r>
        <w:t xml:space="preserve"> </w:t>
      </w:r>
      <w:r w:rsidR="00871102">
        <w:fldChar w:fldCharType="begin"/>
      </w:r>
      <w:r>
        <w:instrText xml:space="preserve"> REF _Ref256087770 \h </w:instrText>
      </w:r>
      <w:r w:rsidR="00871102">
        <w:fldChar w:fldCharType="separate"/>
      </w:r>
      <w:r>
        <w:t xml:space="preserve">Figure </w:t>
      </w:r>
      <w:r>
        <w:rPr>
          <w:noProof/>
        </w:rPr>
        <w:t>5</w:t>
      </w:r>
      <w:r>
        <w:t>.</w:t>
      </w:r>
      <w:r>
        <w:rPr>
          <w:noProof/>
        </w:rPr>
        <w:t>1</w:t>
      </w:r>
      <w:r w:rsidR="00871102">
        <w:fldChar w:fldCharType="end"/>
      </w:r>
      <w:r w:rsidRPr="00D728DB">
        <w:t xml:space="preserve"> the four red blocks near the centre represent the ESCs, the two large blue blocks represent the two batteries, and the large black block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5" w:name="_Ref256087770"/>
      <w:bookmarkStart w:id="26" w:name="_Toc256110299"/>
      <w:r>
        <w:t xml:space="preserve">Figure </w:t>
      </w:r>
      <w:fldSimple w:instr=" STYLEREF 1 \s ">
        <w:r>
          <w:rPr>
            <w:noProof/>
          </w:rPr>
          <w:t>5</w:t>
        </w:r>
      </w:fldSimple>
      <w:r>
        <w:t>.</w:t>
      </w:r>
      <w:fldSimple w:instr=" SEQ Figure \* ARABIC \s 1 ">
        <w:r>
          <w:rPr>
            <w:noProof/>
          </w:rPr>
          <w:t>1</w:t>
        </w:r>
      </w:fldSimple>
      <w:bookmarkEnd w:id="25"/>
      <w:r>
        <w:t xml:space="preserve"> - 3D Render of Final S</w:t>
      </w:r>
      <w:r w:rsidRPr="007C4E17">
        <w:t>ystem</w:t>
      </w:r>
      <w:bookmarkEnd w:id="26"/>
    </w:p>
    <w:p w:rsidR="00D958D2" w:rsidRDefault="00D958D2" w:rsidP="00D958D2">
      <w:pPr>
        <w:pStyle w:val="Heading3"/>
      </w:pPr>
      <w:bookmarkStart w:id="27" w:name="_Toc256110282"/>
      <w:r>
        <w:t>Enclosure</w:t>
      </w:r>
      <w:bookmarkEnd w:id="27"/>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w:t>
      </w:r>
      <w:r w:rsidRPr="00CB58A2">
        <w:lastRenderedPageBreak/>
        <w:t xml:space="preserve">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871102">
        <w:fldChar w:fldCharType="begin"/>
      </w:r>
      <w:r>
        <w:instrText xml:space="preserve"> REF _Ref256087817 \h </w:instrText>
      </w:r>
      <w:r w:rsidR="00871102">
        <w:fldChar w:fldCharType="separate"/>
      </w:r>
      <w:r>
        <w:t xml:space="preserve">Figure </w:t>
      </w:r>
      <w:r>
        <w:rPr>
          <w:noProof/>
        </w:rPr>
        <w:t>5</w:t>
      </w:r>
      <w:r>
        <w:t>.</w:t>
      </w:r>
      <w:r>
        <w:rPr>
          <w:noProof/>
        </w:rPr>
        <w:t>2</w:t>
      </w:r>
      <w:r w:rsidR="00871102">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8" w:name="_Ref256087817"/>
      <w:bookmarkStart w:id="29" w:name="_Toc256110300"/>
      <w:r>
        <w:t xml:space="preserve">Figure </w:t>
      </w:r>
      <w:fldSimple w:instr=" STYLEREF 1 \s ">
        <w:r>
          <w:rPr>
            <w:noProof/>
          </w:rPr>
          <w:t>5</w:t>
        </w:r>
      </w:fldSimple>
      <w:r>
        <w:t>.</w:t>
      </w:r>
      <w:fldSimple w:instr=" SEQ Figure \* ARABIC \s 1 ">
        <w:r>
          <w:rPr>
            <w:noProof/>
          </w:rPr>
          <w:t>2</w:t>
        </w:r>
      </w:fldSimple>
      <w:bookmarkEnd w:id="28"/>
      <w:r>
        <w:t xml:space="preserve"> - </w:t>
      </w:r>
      <w:r w:rsidRPr="00695EF9">
        <w:t>Component Mounting Inside Enclosure</w:t>
      </w:r>
      <w:bookmarkEnd w:id="29"/>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0" w:name="_Toc256110283"/>
      <w:r>
        <w:t>Power</w:t>
      </w:r>
      <w:bookmarkEnd w:id="30"/>
    </w:p>
    <w:p w:rsidR="00D958D2" w:rsidRDefault="00D958D2" w:rsidP="00D958D2">
      <w:pPr>
        <w:spacing w:line="360" w:lineRule="auto"/>
      </w:pPr>
      <w:r w:rsidRPr="000C2B41">
        <w:t>The power system on the AHNS project will consist of a dual power bus system as depicted in</w:t>
      </w:r>
      <w:r>
        <w:t xml:space="preserve"> </w:t>
      </w:r>
      <w:r w:rsidR="00871102">
        <w:fldChar w:fldCharType="begin"/>
      </w:r>
      <w:r>
        <w:instrText xml:space="preserve"> REF _Ref256087933 \h </w:instrText>
      </w:r>
      <w:r w:rsidR="00871102">
        <w:fldChar w:fldCharType="separate"/>
      </w:r>
      <w:r>
        <w:t xml:space="preserve">Figure </w:t>
      </w:r>
      <w:r>
        <w:rPr>
          <w:noProof/>
        </w:rPr>
        <w:t>5</w:t>
      </w:r>
      <w:r>
        <w:t>.</w:t>
      </w:r>
      <w:r>
        <w:rPr>
          <w:noProof/>
        </w:rPr>
        <w:t>3</w:t>
      </w:r>
      <w:r w:rsidR="00871102">
        <w:fldChar w:fldCharType="end"/>
      </w:r>
      <w:r w:rsidRPr="000C2B41">
        <w:t xml:space="preserve">.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w:t>
      </w:r>
      <w:r w:rsidRPr="000C2B41">
        <w:lastRenderedPageBreak/>
        <w:t>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893649" r:id="rId27"/>
        </w:object>
      </w:r>
    </w:p>
    <w:p w:rsidR="00D958D2" w:rsidRDefault="00D958D2" w:rsidP="00D958D2">
      <w:pPr>
        <w:pStyle w:val="Caption"/>
      </w:pPr>
      <w:bookmarkStart w:id="31" w:name="_Ref256087933"/>
      <w:bookmarkStart w:id="32" w:name="_Toc256110301"/>
      <w:r>
        <w:t xml:space="preserve">Figure </w:t>
      </w:r>
      <w:fldSimple w:instr=" STYLEREF 1 \s ">
        <w:r>
          <w:rPr>
            <w:noProof/>
          </w:rPr>
          <w:t>5</w:t>
        </w:r>
      </w:fldSimple>
      <w:r>
        <w:t>.</w:t>
      </w:r>
      <w:fldSimple w:instr=" SEQ Figure \* ARABIC \s 1 ">
        <w:r>
          <w:rPr>
            <w:noProof/>
          </w:rPr>
          <w:t>3</w:t>
        </w:r>
      </w:fldSimple>
      <w:bookmarkEnd w:id="31"/>
      <w:r>
        <w:t xml:space="preserve"> - Power System</w:t>
      </w:r>
      <w:bookmarkEnd w:id="3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3" w:name="_Toc256110284"/>
      <w:r>
        <w:t>Interfaces</w:t>
      </w:r>
      <w:bookmarkEnd w:id="33"/>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w:t>
      </w:r>
      <w:r>
        <w:lastRenderedPageBreak/>
        <w:t xml:space="preserve">accuracy to a point where the data can be rendered unusable. In addition to this it is important to ensure 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871102">
        <w:fldChar w:fldCharType="begin"/>
      </w:r>
      <w:r>
        <w:instrText xml:space="preserve"> REF _Ref256087998 \h </w:instrText>
      </w:r>
      <w:r w:rsidR="00871102">
        <w:fldChar w:fldCharType="separate"/>
      </w:r>
      <w:r>
        <w:t xml:space="preserve">Figure </w:t>
      </w:r>
      <w:r>
        <w:rPr>
          <w:noProof/>
        </w:rPr>
        <w:t>5</w:t>
      </w:r>
      <w:r>
        <w:t>.</w:t>
      </w:r>
      <w:r>
        <w:rPr>
          <w:noProof/>
        </w:rPr>
        <w:t>4</w:t>
      </w:r>
      <w:r w:rsidR="00871102">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871102">
        <w:fldChar w:fldCharType="begin"/>
      </w:r>
      <w:r>
        <w:instrText xml:space="preserve"> REF _Ref256087817 \h </w:instrText>
      </w:r>
      <w:r w:rsidR="00871102">
        <w:fldChar w:fldCharType="separate"/>
      </w:r>
      <w:r>
        <w:t xml:space="preserve">Figure </w:t>
      </w:r>
      <w:r>
        <w:rPr>
          <w:noProof/>
        </w:rPr>
        <w:t>5</w:t>
      </w:r>
      <w:r>
        <w:t>.</w:t>
      </w:r>
      <w:r>
        <w:rPr>
          <w:noProof/>
        </w:rPr>
        <w:t>2</w:t>
      </w:r>
      <w:r w:rsidR="00871102">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4" w:name="_Ref256087998"/>
      <w:bookmarkStart w:id="35" w:name="_Toc256110302"/>
      <w:r>
        <w:t xml:space="preserve">Figure </w:t>
      </w:r>
      <w:fldSimple w:instr=" STYLEREF 1 \s ">
        <w:r>
          <w:rPr>
            <w:noProof/>
          </w:rPr>
          <w:t>5</w:t>
        </w:r>
      </w:fldSimple>
      <w:r>
        <w:t>.</w:t>
      </w:r>
      <w:fldSimple w:instr=" SEQ Figure \* ARABIC \s 1 ">
        <w:r>
          <w:rPr>
            <w:noProof/>
          </w:rPr>
          <w:t>4</w:t>
        </w:r>
      </w:fldSimple>
      <w:bookmarkEnd w:id="34"/>
      <w:r>
        <w:t xml:space="preserve"> - Vibration D</w:t>
      </w:r>
      <w:r w:rsidRPr="00B41328">
        <w:t>ampeners (15mm and 8mm)</w:t>
      </w:r>
      <w:r>
        <w:t xml:space="preserve"> [RD/4]</w:t>
      </w:r>
      <w:bookmarkEnd w:id="35"/>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871102">
        <w:fldChar w:fldCharType="begin"/>
      </w:r>
      <w:r>
        <w:instrText xml:space="preserve"> REF _Ref256088128 \h </w:instrText>
      </w:r>
      <w:r w:rsidR="00871102">
        <w:fldChar w:fldCharType="separate"/>
      </w:r>
      <w:r>
        <w:t xml:space="preserve">Figure </w:t>
      </w:r>
      <w:r>
        <w:rPr>
          <w:noProof/>
        </w:rPr>
        <w:t>5</w:t>
      </w:r>
      <w:r>
        <w:t>.</w:t>
      </w:r>
      <w:r>
        <w:rPr>
          <w:noProof/>
        </w:rPr>
        <w:t>5</w:t>
      </w:r>
      <w:r w:rsidR="00871102">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6" w:name="_Ref256088128"/>
      <w:bookmarkStart w:id="37" w:name="_Toc256110303"/>
      <w:r>
        <w:t xml:space="preserve">Figure </w:t>
      </w:r>
      <w:fldSimple w:instr=" STYLEREF 1 \s ">
        <w:r>
          <w:rPr>
            <w:noProof/>
          </w:rPr>
          <w:t>5</w:t>
        </w:r>
      </w:fldSimple>
      <w:r>
        <w:t>.</w:t>
      </w:r>
      <w:fldSimple w:instr=" SEQ Figure \* ARABIC \s 1 ">
        <w:r>
          <w:rPr>
            <w:noProof/>
          </w:rPr>
          <w:t>5</w:t>
        </w:r>
      </w:fldSimple>
      <w:bookmarkEnd w:id="36"/>
      <w:r>
        <w:t xml:space="preserve"> - </w:t>
      </w:r>
      <w:r w:rsidRPr="00732FC8">
        <w:t>Airframe Interface Connector</w:t>
      </w:r>
      <w:r>
        <w:t xml:space="preserve"> [RD/5]</w:t>
      </w:r>
      <w:bookmarkEnd w:id="37"/>
    </w:p>
    <w:p w:rsidR="00D958D2" w:rsidRDefault="00D958D2" w:rsidP="00D958D2">
      <w:pPr>
        <w:pStyle w:val="Heading3"/>
      </w:pPr>
      <w:bookmarkStart w:id="38" w:name="_Toc256110285"/>
      <w:r>
        <w:t>Flight Computer</w:t>
      </w:r>
      <w:bookmarkEnd w:id="38"/>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39" w:name="_Toc256110304"/>
      <w:r>
        <w:t xml:space="preserve">Figure </w:t>
      </w:r>
      <w:fldSimple w:instr=" STYLEREF 1 \s ">
        <w:r>
          <w:rPr>
            <w:noProof/>
          </w:rPr>
          <w:t>5</w:t>
        </w:r>
      </w:fldSimple>
      <w:r>
        <w:t>.</w:t>
      </w:r>
      <w:fldSimple w:instr=" SEQ Figure \* ARABIC \s 1 ">
        <w:r>
          <w:rPr>
            <w:noProof/>
          </w:rPr>
          <w:t>6</w:t>
        </w:r>
      </w:fldSimple>
      <w:r>
        <w:t xml:space="preserve"> - Gumstix Overo Fire COM [RD/11]</w:t>
      </w:r>
      <w:bookmarkEnd w:id="39"/>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0" w:name="_Toc256110286"/>
      <w:r>
        <w:t>Airborne Software</w:t>
      </w:r>
      <w:bookmarkEnd w:id="40"/>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configurations [RD/7</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t>ed Linux build environment [RD/7</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t xml:space="preserve"> [RD/6]. It is preferable because of its kernel creation of the threads, thus enabling pre-emptive scheduling which will switch between threads without waiting for events [RD/8].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t>/7</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t>NTPL thread library [RD/7;RD/9]</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1" w:name="_Toc256110287"/>
      <w:r>
        <w:t>Flight Control</w:t>
      </w:r>
      <w:bookmarkEnd w:id="41"/>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t>2</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871102">
        <w:fldChar w:fldCharType="begin"/>
      </w:r>
      <w:r>
        <w:instrText xml:space="preserve"> REF _Ref256097249 \h </w:instrText>
      </w:r>
      <w:r w:rsidR="00871102">
        <w:fldChar w:fldCharType="separate"/>
      </w:r>
      <w:r>
        <w:t xml:space="preserve">Figure </w:t>
      </w:r>
      <w:r>
        <w:rPr>
          <w:noProof/>
        </w:rPr>
        <w:t>5</w:t>
      </w:r>
      <w:r>
        <w:t>.</w:t>
      </w:r>
      <w:r>
        <w:rPr>
          <w:noProof/>
        </w:rPr>
        <w:t>7</w:t>
      </w:r>
      <w:r w:rsidR="00871102">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t>2</w:t>
      </w:r>
      <w:r w:rsidRPr="00DF10E0">
        <w:t>; RD</w:t>
      </w:r>
      <w:r>
        <w:t>13</w:t>
      </w:r>
      <w:r w:rsidRPr="00DF10E0">
        <w:t>]</w:t>
      </w:r>
      <w:r>
        <w:t xml:space="preserve">. </w:t>
      </w:r>
      <w:r w:rsidR="004D3ED2">
        <w:t>Yaw is controlled by exploiting the opposing torque of the two engine pairs, 1 and 3 and 2 and 4</w:t>
      </w:r>
      <w:r w:rsidR="003502F8">
        <w:t xml:space="preserve"> [RD/12]</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2" w:name="_Ref256097249"/>
      <w:bookmarkStart w:id="43" w:name="_Toc256110305"/>
      <w:r>
        <w:t xml:space="preserve">Figure </w:t>
      </w:r>
      <w:fldSimple w:instr=" STYLEREF 1 \s ">
        <w:r>
          <w:rPr>
            <w:noProof/>
          </w:rPr>
          <w:t>5</w:t>
        </w:r>
      </w:fldSimple>
      <w:r>
        <w:t>.</w:t>
      </w:r>
      <w:fldSimple w:instr=" SEQ Figure \* ARABIC \s 1 ">
        <w:r>
          <w:rPr>
            <w:noProof/>
          </w:rPr>
          <w:t>7</w:t>
        </w:r>
      </w:fldSimple>
      <w:bookmarkEnd w:id="42"/>
      <w:r>
        <w:t xml:space="preserve"> - </w:t>
      </w:r>
      <w:r w:rsidRPr="001E7A1B">
        <w:t>Quadrotor motor control input effects [RD/13]</w:t>
      </w:r>
      <w:bookmarkEnd w:id="43"/>
    </w:p>
    <w:p w:rsidR="00D958D2" w:rsidRDefault="00D958D2" w:rsidP="00D958D2">
      <w:pPr>
        <w:pStyle w:val="Heading3"/>
      </w:pPr>
      <w:bookmarkStart w:id="44" w:name="_Toc256110288"/>
      <w:r>
        <w:t>State Estimation</w:t>
      </w:r>
      <w:bookmarkEnd w:id="44"/>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871102">
        <w:fldChar w:fldCharType="begin"/>
      </w:r>
      <w:r w:rsidR="002406A0">
        <w:instrText xml:space="preserve"> REF _Ref256120242 \h </w:instrText>
      </w:r>
      <w:r w:rsidR="00871102">
        <w:fldChar w:fldCharType="separate"/>
      </w:r>
      <w:r w:rsidR="002406A0">
        <w:t xml:space="preserve">Table </w:t>
      </w:r>
      <w:r w:rsidR="002406A0">
        <w:rPr>
          <w:noProof/>
        </w:rPr>
        <w:t>5</w:t>
      </w:r>
      <w:r w:rsidR="002406A0">
        <w:t>.</w:t>
      </w:r>
      <w:r w:rsidR="002406A0">
        <w:rPr>
          <w:noProof/>
        </w:rPr>
        <w:t>1</w:t>
      </w:r>
      <w:r w:rsidR="00871102">
        <w:fldChar w:fldCharType="end"/>
      </w:r>
      <w:r w:rsidR="00950277">
        <w:t xml:space="preserve">). </w:t>
      </w:r>
    </w:p>
    <w:p w:rsidR="00264D1E" w:rsidRDefault="00264D1E" w:rsidP="00264D1E">
      <w:pPr>
        <w:pStyle w:val="Caption"/>
        <w:keepNext/>
      </w:pPr>
      <w:bookmarkStart w:id="45" w:name="_Ref256120242"/>
      <w:bookmarkStart w:id="46" w:name="_Toc256121996"/>
      <w:r>
        <w:t xml:space="preserve">Table </w:t>
      </w:r>
      <w:fldSimple w:instr=" STYLEREF 1 \s ">
        <w:r>
          <w:rPr>
            <w:noProof/>
          </w:rPr>
          <w:t>5</w:t>
        </w:r>
      </w:fldSimple>
      <w:r>
        <w:t>.</w:t>
      </w:r>
      <w:fldSimple w:instr=" SEQ Table \* ARABIC \s 1 ">
        <w:r>
          <w:rPr>
            <w:noProof/>
          </w:rPr>
          <w:t>1</w:t>
        </w:r>
      </w:fldSimple>
      <w:bookmarkEnd w:id="45"/>
      <w:r>
        <w:t xml:space="preserve"> - Platform states and sensor measurement source</w:t>
      </w:r>
      <w:bookmarkEnd w:id="46"/>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lastRenderedPageBreak/>
        <w:t xml:space="preserve">The Euler angles and rates will all be measured by the Inertial Navigation Unit (IMU). The IMU which 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15</w:t>
      </w:r>
      <w:r w:rsidR="00E31EE5">
        <w:t xml:space="preserve"> that a simple Kalman filter be implemented for this purpose.</w:t>
      </w:r>
    </w:p>
    <w:p w:rsidR="00D958D2" w:rsidRDefault="00D958D2" w:rsidP="00D958D2">
      <w:pPr>
        <w:pStyle w:val="Heading3"/>
      </w:pPr>
      <w:bookmarkStart w:id="47" w:name="_Toc256110289"/>
      <w:r>
        <w:t>Localisation</w:t>
      </w:r>
      <w:bookmarkEnd w:id="47"/>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871102">
        <w:fldChar w:fldCharType="begin"/>
      </w:r>
      <w:r>
        <w:instrText xml:space="preserve"> REF _Ref256088159 \h </w:instrText>
      </w:r>
      <w:r w:rsidR="00871102">
        <w:fldChar w:fldCharType="separate"/>
      </w:r>
      <w:r>
        <w:t xml:space="preserve">Figure </w:t>
      </w:r>
      <w:r>
        <w:rPr>
          <w:noProof/>
        </w:rPr>
        <w:t>5</w:t>
      </w:r>
      <w:r>
        <w:t>.</w:t>
      </w:r>
      <w:r>
        <w:rPr>
          <w:noProof/>
        </w:rPr>
        <w:t>6</w:t>
      </w:r>
      <w:r w:rsidR="00871102">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8" w:name="_Ref256088159"/>
      <w:bookmarkStart w:id="49" w:name="_Toc256110306"/>
      <w:r>
        <w:t xml:space="preserve">Figure </w:t>
      </w:r>
      <w:fldSimple w:instr=" STYLEREF 1 \s ">
        <w:r>
          <w:rPr>
            <w:noProof/>
          </w:rPr>
          <w:t>5</w:t>
        </w:r>
      </w:fldSimple>
      <w:r>
        <w:t>.</w:t>
      </w:r>
      <w:fldSimple w:instr=" SEQ Figure \* ARABIC \s 1 ">
        <w:r>
          <w:rPr>
            <w:noProof/>
          </w:rPr>
          <w:t>8</w:t>
        </w:r>
      </w:fldSimple>
      <w:bookmarkEnd w:id="48"/>
      <w:r>
        <w:t xml:space="preserve"> - Surveyor SRV-1 Blackfin Camera [RD/10]</w:t>
      </w:r>
      <w:bookmarkEnd w:id="49"/>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D958D2"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D958D2" w:rsidRDefault="00D958D2" w:rsidP="00D958D2">
      <w:pPr>
        <w:pStyle w:val="Heading2"/>
      </w:pPr>
      <w:bookmarkStart w:id="50" w:name="_Toc256110290"/>
      <w:r>
        <w:t>Ground Control Systems</w:t>
      </w:r>
      <w:bookmarkEnd w:id="50"/>
    </w:p>
    <w:p w:rsidR="00D958D2" w:rsidRDefault="00D958D2" w:rsidP="00D958D2">
      <w:pPr>
        <w:pStyle w:val="Heading3"/>
      </w:pPr>
      <w:bookmarkStart w:id="51" w:name="_Toc256110291"/>
      <w:r>
        <w:t>Ground Control Software</w:t>
      </w:r>
      <w:bookmarkEnd w:id="51"/>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D958D2">
      <w:pPr>
        <w:pStyle w:val="Heading2"/>
      </w:pPr>
      <w:bookmarkStart w:id="52" w:name="_Toc256110292"/>
      <w:r>
        <w:t>Communications</w:t>
      </w:r>
      <w:bookmarkEnd w:id="52"/>
    </w:p>
    <w:p w:rsidR="00D958D2" w:rsidRDefault="00D958D2" w:rsidP="00D958D2">
      <w:r>
        <w:t>How is the communications going to work with the platform (Hamilton)</w:t>
      </w:r>
    </w:p>
    <w:p w:rsidR="00D958D2" w:rsidRDefault="00D958D2" w:rsidP="00D958D2"/>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3" w:name="_Toc256110293"/>
      <w:r>
        <w:lastRenderedPageBreak/>
        <w:t>Conclusions</w:t>
      </w:r>
      <w:bookmarkEnd w:id="53"/>
    </w:p>
    <w:p w:rsidR="00D958D2" w:rsidRDefault="00D958D2" w:rsidP="00D958D2">
      <w:pPr>
        <w:pStyle w:val="Heading1"/>
      </w:pPr>
      <w:bookmarkStart w:id="54" w:name="_Toc256110294"/>
      <w:r>
        <w:lastRenderedPageBreak/>
        <w:t>Recommendations</w:t>
      </w:r>
      <w:bookmarkEnd w:id="54"/>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 in [RD/1] have been met. It is of critical importance that all design decisions that deviate from this document be fully documented over the lifetime of the project and be presented at the conclusion of the AHNS project.</w:t>
      </w:r>
    </w:p>
    <w:p w:rsidR="00D958D2" w:rsidRDefault="00D958D2" w:rsidP="00D958D2">
      <w:pPr>
        <w:pStyle w:val="Heading1"/>
      </w:pPr>
      <w:bookmarkStart w:id="55" w:name="_Toc256110295"/>
      <w:r>
        <w:lastRenderedPageBreak/>
        <w:t>Appendices</w:t>
      </w:r>
      <w:bookmarkEnd w:id="55"/>
    </w:p>
    <w:p w:rsidR="00D958D2" w:rsidRDefault="00D958D2" w:rsidP="00D958D2">
      <w:r>
        <w:t>No Appendices.</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7425" w:rsidRDefault="00917425">
      <w:pPr>
        <w:spacing w:before="0"/>
      </w:pPr>
      <w:r>
        <w:separator/>
      </w:r>
    </w:p>
  </w:endnote>
  <w:endnote w:type="continuationSeparator" w:id="1">
    <w:p w:rsidR="00917425" w:rsidRDefault="00917425">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004D3ED2" w:rsidRPr="004D3ED2">
        <w:rPr>
          <w:noProof/>
          <w:sz w:val="16"/>
        </w:rPr>
        <w:t>12/03/2010 1:51:00 AM</w:t>
      </w:r>
    </w:fldSimple>
    <w:r>
      <w:rPr>
        <w:sz w:val="16"/>
      </w:rPr>
      <w:t xml:space="preserve"> · Filename: </w:t>
    </w:r>
    <w:fldSimple w:instr=" FILENAME \* FirstCap \* MERGEFORMAT ">
      <w:r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Tim Molloy and Liam O'Sullivan</w:t>
      </w:r>
    </w:fldSimple>
    <w:r>
      <w:rPr>
        <w:sz w:val="16"/>
      </w:rPr>
      <w:t xml:space="preserve"> on </w:t>
    </w:r>
    <w:fldSimple w:instr=" SAVEDATE  \* MERGEFORMAT ">
      <w:r w:rsidR="004D3ED2" w:rsidRPr="004D3ED2">
        <w:rPr>
          <w:noProof/>
          <w:sz w:val="16"/>
        </w:rPr>
        <w:t>12/03/2010 1:51:00 AM</w:t>
      </w:r>
    </w:fldSimple>
    <w:r>
      <w:rPr>
        <w:sz w:val="16"/>
      </w:rPr>
      <w:t xml:space="preserve"> · Filename: </w:t>
    </w:r>
    <w:fldSimple w:instr=" FILENAME \* FirstCap \* MERGEFORMAT ">
      <w:r>
        <w:rPr>
          <w:noProof/>
          <w:sz w:val="16"/>
        </w:rPr>
        <w:t>PFS-FFAA-SR-v1.0-0001-09</w:t>
      </w:r>
    </w:fldSimple>
    <w:r>
      <w:rPr>
        <w:sz w:val="16"/>
      </w:rPr>
      <w:t xml:space="preserve"> · FileSize; </w:t>
    </w:r>
    <w:fldSimple w:instr=" FILESIZE  \* MERGEFORMAT ">
      <w:r>
        <w:rPr>
          <w:noProof/>
          <w:sz w:val="16"/>
        </w:rPr>
        <w:t>106496</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7425" w:rsidRDefault="00917425">
      <w:pPr>
        <w:spacing w:before="0"/>
      </w:pPr>
      <w:r>
        <w:separator/>
      </w:r>
    </w:p>
  </w:footnote>
  <w:footnote w:type="continuationSeparator" w:id="1">
    <w:p w:rsidR="00917425" w:rsidRDefault="00917425">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8E21B9">
      <w:trPr>
        <w:cantSplit/>
        <w:jc w:val="center"/>
      </w:trPr>
      <w:tc>
        <w:tcPr>
          <w:tcW w:w="3579"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8E21B9" w:rsidRDefault="00871102">
          <w:pPr>
            <w:jc w:val="center"/>
            <w:rPr>
              <w:bCs/>
              <w:spacing w:val="80"/>
              <w:sz w:val="32"/>
            </w:rPr>
          </w:pPr>
          <w:fldSimple w:instr=" SUBJECT  \* MERGEFORMAT ">
            <w:r w:rsidR="008E21B9">
              <w:rPr>
                <w:bCs/>
                <w:spacing w:val="80"/>
                <w:sz w:val="32"/>
              </w:rPr>
              <w:t>QUT Avionics</w:t>
            </w:r>
          </w:fldSimple>
        </w:p>
        <w:p w:rsidR="008E21B9" w:rsidRDefault="00871102">
          <w:pPr>
            <w:jc w:val="center"/>
            <w:rPr>
              <w:rFonts w:ascii="Times" w:hAnsi="Times"/>
              <w:b/>
              <w:sz w:val="72"/>
            </w:rPr>
          </w:pPr>
          <w:fldSimple w:instr=" DOCPROPERTY &quot;Category&quot;  \* MERGEFORMAT ">
            <w:r w:rsidR="008E21B9">
              <w:rPr>
                <w:rFonts w:ascii="Times" w:hAnsi="Times"/>
              </w:rPr>
              <w:t>QUAV Project</w:t>
            </w:r>
          </w:fldSimple>
        </w:p>
      </w:tc>
      <w:tc>
        <w:tcPr>
          <w:tcW w:w="3141"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sidR="00871102">
            <w:rPr>
              <w:sz w:val="20"/>
            </w:rPr>
            <w:fldChar w:fldCharType="begin"/>
          </w:r>
          <w:r>
            <w:rPr>
              <w:sz w:val="20"/>
            </w:rPr>
            <w:instrText>page \\* arabic</w:instrText>
          </w:r>
          <w:r w:rsidR="00871102">
            <w:rPr>
              <w:sz w:val="20"/>
            </w:rPr>
            <w:fldChar w:fldCharType="separate"/>
          </w:r>
          <w:r w:rsidR="004D3ED2">
            <w:rPr>
              <w:noProof/>
              <w:sz w:val="20"/>
            </w:rPr>
            <w:t>13</w:t>
          </w:r>
          <w:r w:rsidR="00871102">
            <w:rPr>
              <w:sz w:val="20"/>
            </w:rPr>
            <w:fldChar w:fldCharType="end"/>
          </w:r>
          <w:r>
            <w:rPr>
              <w:sz w:val="20"/>
            </w:rPr>
            <w:t xml:space="preserve"> </w:t>
          </w:r>
          <w:r>
            <w:rPr>
              <w:sz w:val="20"/>
            </w:rPr>
            <w:tab/>
            <w:t xml:space="preserve">of </w:t>
          </w:r>
          <w:r>
            <w:rPr>
              <w:sz w:val="20"/>
            </w:rPr>
            <w:tab/>
          </w:r>
          <w:fldSimple w:instr=" NUMPAGES  \* MERGEFORMAT ">
            <w:r w:rsidR="004D3ED2" w:rsidRPr="004D3ED2">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8E21B9" w:rsidRDefault="008E21B9">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8E21B9"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8E21B9" w:rsidRDefault="00871102" w:rsidP="00BC4AC3">
          <w:pPr>
            <w:jc w:val="center"/>
            <w:rPr>
              <w:bCs/>
              <w:spacing w:val="80"/>
              <w:sz w:val="32"/>
            </w:rPr>
          </w:pPr>
          <w:fldSimple w:instr=" SUBJECT  \* MERGEFORMAT ">
            <w:r w:rsidR="008E21B9">
              <w:rPr>
                <w:bCs/>
                <w:spacing w:val="80"/>
                <w:sz w:val="32"/>
              </w:rPr>
              <w:t>QUT Avionics</w:t>
            </w:r>
          </w:fldSimple>
        </w:p>
        <w:bookmarkStart w:id="56" w:name="OLE_LINK1"/>
        <w:bookmarkStart w:id="57" w:name="OLE_LINK2"/>
        <w:p w:rsidR="008E21B9" w:rsidRPr="00BC4AC3" w:rsidRDefault="00871102" w:rsidP="002F59E4">
          <w:pPr>
            <w:jc w:val="center"/>
          </w:pPr>
          <w:r>
            <w:fldChar w:fldCharType="begin"/>
          </w:r>
          <w:r w:rsidR="008E21B9">
            <w:instrText xml:space="preserve"> DOCPROPERTY  Department  \* MERGEFORMAT </w:instrText>
          </w:r>
          <w:r>
            <w:fldChar w:fldCharType="separate"/>
          </w:r>
          <w:r w:rsidR="008E21B9">
            <w:t>Project Fire Scout</w:t>
          </w:r>
          <w:r>
            <w:fldChar w:fldCharType="end"/>
          </w:r>
          <w:bookmarkEnd w:id="56"/>
          <w:bookmarkEnd w:id="57"/>
          <w:r>
            <w:rPr>
              <w:rFonts w:ascii="Times" w:hAnsi="Times"/>
            </w:rPr>
            <w:fldChar w:fldCharType="begin"/>
          </w:r>
          <w:r w:rsidR="008E21B9">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PFS-FFAA-SR-v1.0-0001-09</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sidR="00871102">
            <w:rPr>
              <w:sz w:val="20"/>
            </w:rPr>
            <w:fldChar w:fldCharType="begin"/>
          </w:r>
          <w:r>
            <w:rPr>
              <w:sz w:val="20"/>
            </w:rPr>
            <w:instrText>page \\* arabic</w:instrText>
          </w:r>
          <w:r w:rsidR="00871102">
            <w:rPr>
              <w:sz w:val="20"/>
            </w:rPr>
            <w:fldChar w:fldCharType="separate"/>
          </w:r>
          <w:r w:rsidR="003502F8">
            <w:rPr>
              <w:noProof/>
              <w:sz w:val="20"/>
            </w:rPr>
            <w:t>23</w:t>
          </w:r>
          <w:r w:rsidR="00871102">
            <w:rPr>
              <w:sz w:val="20"/>
            </w:rPr>
            <w:fldChar w:fldCharType="end"/>
          </w:r>
          <w:r>
            <w:rPr>
              <w:sz w:val="20"/>
            </w:rPr>
            <w:t xml:space="preserve"> </w:t>
          </w:r>
          <w:r>
            <w:rPr>
              <w:sz w:val="20"/>
            </w:rPr>
            <w:tab/>
            <w:t xml:space="preserve">of </w:t>
          </w:r>
          <w:r>
            <w:rPr>
              <w:sz w:val="20"/>
            </w:rPr>
            <w:tab/>
          </w:r>
          <w:fldSimple w:instr=" NUMPAGES  \* MERGEFORMAT ">
            <w:r w:rsidR="003502F8" w:rsidRPr="003502F8">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20 Apr 2009</w:t>
            </w:r>
          </w:fldSimple>
        </w:p>
      </w:tc>
    </w:tr>
  </w:tbl>
  <w:p w:rsidR="008E21B9" w:rsidRDefault="008E21B9">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9218" fillcolor="white">
      <v:fill color="white"/>
    </o:shapedefaults>
  </w:hdrShapeDefaults>
  <w:footnotePr>
    <w:footnote w:id="0"/>
    <w:footnote w:id="1"/>
  </w:footnotePr>
  <w:endnotePr>
    <w:numFmt w:val="lowerLetter"/>
    <w:endnote w:id="0"/>
    <w:endnote w:id="1"/>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BB8"/>
    <w:rsid w:val="000426C7"/>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5E91"/>
    <w:rsid w:val="00086070"/>
    <w:rsid w:val="00087872"/>
    <w:rsid w:val="0009501F"/>
    <w:rsid w:val="0009780C"/>
    <w:rsid w:val="000A62A8"/>
    <w:rsid w:val="000B0734"/>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2044"/>
    <w:rsid w:val="001245E0"/>
    <w:rsid w:val="00126888"/>
    <w:rsid w:val="0013428A"/>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2533D"/>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715DD"/>
    <w:rsid w:val="002716AF"/>
    <w:rsid w:val="002730CC"/>
    <w:rsid w:val="002777A1"/>
    <w:rsid w:val="00283759"/>
    <w:rsid w:val="00284381"/>
    <w:rsid w:val="00285738"/>
    <w:rsid w:val="00285CC4"/>
    <w:rsid w:val="002870C8"/>
    <w:rsid w:val="002871C7"/>
    <w:rsid w:val="00287D77"/>
    <w:rsid w:val="0029547D"/>
    <w:rsid w:val="00296022"/>
    <w:rsid w:val="00297A0B"/>
    <w:rsid w:val="002A2CA7"/>
    <w:rsid w:val="002B08F8"/>
    <w:rsid w:val="002B09FB"/>
    <w:rsid w:val="002C478A"/>
    <w:rsid w:val="002C5F6D"/>
    <w:rsid w:val="002C6753"/>
    <w:rsid w:val="002D0018"/>
    <w:rsid w:val="002D2B62"/>
    <w:rsid w:val="002D36EC"/>
    <w:rsid w:val="002D4421"/>
    <w:rsid w:val="002E4B91"/>
    <w:rsid w:val="002E5700"/>
    <w:rsid w:val="002F13EB"/>
    <w:rsid w:val="002F2C39"/>
    <w:rsid w:val="002F389A"/>
    <w:rsid w:val="002F59E4"/>
    <w:rsid w:val="002F5AB2"/>
    <w:rsid w:val="0030433F"/>
    <w:rsid w:val="00304948"/>
    <w:rsid w:val="00307DA4"/>
    <w:rsid w:val="0032075E"/>
    <w:rsid w:val="003243B4"/>
    <w:rsid w:val="0033204F"/>
    <w:rsid w:val="00333F3A"/>
    <w:rsid w:val="003346CD"/>
    <w:rsid w:val="003474D4"/>
    <w:rsid w:val="003502F8"/>
    <w:rsid w:val="00352155"/>
    <w:rsid w:val="003530E2"/>
    <w:rsid w:val="00357692"/>
    <w:rsid w:val="00365B75"/>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A0C"/>
    <w:rsid w:val="003B0FF8"/>
    <w:rsid w:val="003B39EF"/>
    <w:rsid w:val="003B5CC1"/>
    <w:rsid w:val="003B712C"/>
    <w:rsid w:val="003B748E"/>
    <w:rsid w:val="003D1623"/>
    <w:rsid w:val="003D2CB0"/>
    <w:rsid w:val="003D6A83"/>
    <w:rsid w:val="003D7D0B"/>
    <w:rsid w:val="003E39DE"/>
    <w:rsid w:val="003E4FD9"/>
    <w:rsid w:val="003F0318"/>
    <w:rsid w:val="003F321C"/>
    <w:rsid w:val="003F418B"/>
    <w:rsid w:val="003F4254"/>
    <w:rsid w:val="003F68E2"/>
    <w:rsid w:val="003F7ECE"/>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40D9F"/>
    <w:rsid w:val="00544BF4"/>
    <w:rsid w:val="005455CF"/>
    <w:rsid w:val="0055051A"/>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3B59"/>
    <w:rsid w:val="005E69B9"/>
    <w:rsid w:val="005F3307"/>
    <w:rsid w:val="005F3375"/>
    <w:rsid w:val="005F3DC7"/>
    <w:rsid w:val="0060265C"/>
    <w:rsid w:val="00606853"/>
    <w:rsid w:val="00612E4D"/>
    <w:rsid w:val="00616454"/>
    <w:rsid w:val="0061701A"/>
    <w:rsid w:val="00622C71"/>
    <w:rsid w:val="00626A9A"/>
    <w:rsid w:val="00634349"/>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97D"/>
    <w:rsid w:val="006B08C7"/>
    <w:rsid w:val="006B201C"/>
    <w:rsid w:val="006B4254"/>
    <w:rsid w:val="006B5323"/>
    <w:rsid w:val="006B575A"/>
    <w:rsid w:val="006B6EBD"/>
    <w:rsid w:val="006C47F2"/>
    <w:rsid w:val="006C54CB"/>
    <w:rsid w:val="006C7A35"/>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719E"/>
    <w:rsid w:val="007B7D21"/>
    <w:rsid w:val="007C1974"/>
    <w:rsid w:val="007C26A0"/>
    <w:rsid w:val="007C4A62"/>
    <w:rsid w:val="007C4C53"/>
    <w:rsid w:val="007D7ACC"/>
    <w:rsid w:val="007E4C02"/>
    <w:rsid w:val="007F2400"/>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60B40"/>
    <w:rsid w:val="00866794"/>
    <w:rsid w:val="008678C7"/>
    <w:rsid w:val="008705F9"/>
    <w:rsid w:val="00870D21"/>
    <w:rsid w:val="00871102"/>
    <w:rsid w:val="008725F2"/>
    <w:rsid w:val="00873720"/>
    <w:rsid w:val="00880876"/>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A6175"/>
    <w:rsid w:val="008B0257"/>
    <w:rsid w:val="008B2C83"/>
    <w:rsid w:val="008B4F22"/>
    <w:rsid w:val="008C1FD2"/>
    <w:rsid w:val="008C4041"/>
    <w:rsid w:val="008C4165"/>
    <w:rsid w:val="008C43CA"/>
    <w:rsid w:val="008C7489"/>
    <w:rsid w:val="008C748E"/>
    <w:rsid w:val="008D1297"/>
    <w:rsid w:val="008D3608"/>
    <w:rsid w:val="008D37D6"/>
    <w:rsid w:val="008D481D"/>
    <w:rsid w:val="008D4FBA"/>
    <w:rsid w:val="008D5A76"/>
    <w:rsid w:val="008D5F0B"/>
    <w:rsid w:val="008D69A4"/>
    <w:rsid w:val="008E21B9"/>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2AE1"/>
    <w:rsid w:val="009B4590"/>
    <w:rsid w:val="009B5D41"/>
    <w:rsid w:val="009B6773"/>
    <w:rsid w:val="009B751C"/>
    <w:rsid w:val="009B752A"/>
    <w:rsid w:val="009B7EDE"/>
    <w:rsid w:val="009C726A"/>
    <w:rsid w:val="009D6428"/>
    <w:rsid w:val="009D67EB"/>
    <w:rsid w:val="009D7209"/>
    <w:rsid w:val="009E0320"/>
    <w:rsid w:val="009E2953"/>
    <w:rsid w:val="009E3BC9"/>
    <w:rsid w:val="009F0924"/>
    <w:rsid w:val="009F09F4"/>
    <w:rsid w:val="009F1865"/>
    <w:rsid w:val="009F1A3F"/>
    <w:rsid w:val="009F48BC"/>
    <w:rsid w:val="00A01F5A"/>
    <w:rsid w:val="00A04872"/>
    <w:rsid w:val="00A04C06"/>
    <w:rsid w:val="00A10471"/>
    <w:rsid w:val="00A12253"/>
    <w:rsid w:val="00A12668"/>
    <w:rsid w:val="00A1331E"/>
    <w:rsid w:val="00A141BE"/>
    <w:rsid w:val="00A14898"/>
    <w:rsid w:val="00A1650C"/>
    <w:rsid w:val="00A16F86"/>
    <w:rsid w:val="00A17AC6"/>
    <w:rsid w:val="00A17AFB"/>
    <w:rsid w:val="00A2235C"/>
    <w:rsid w:val="00A2293F"/>
    <w:rsid w:val="00A23535"/>
    <w:rsid w:val="00A23905"/>
    <w:rsid w:val="00A2572D"/>
    <w:rsid w:val="00A25EBF"/>
    <w:rsid w:val="00A26A19"/>
    <w:rsid w:val="00A35E1F"/>
    <w:rsid w:val="00A36F33"/>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46C5"/>
    <w:rsid w:val="00AA0FAF"/>
    <w:rsid w:val="00AA1DBD"/>
    <w:rsid w:val="00AA5BD8"/>
    <w:rsid w:val="00AB14DE"/>
    <w:rsid w:val="00AB6AE5"/>
    <w:rsid w:val="00AC2067"/>
    <w:rsid w:val="00AC4138"/>
    <w:rsid w:val="00AD0180"/>
    <w:rsid w:val="00AE2EC7"/>
    <w:rsid w:val="00AE5E19"/>
    <w:rsid w:val="00AE7B2C"/>
    <w:rsid w:val="00AF0139"/>
    <w:rsid w:val="00AF1B06"/>
    <w:rsid w:val="00AF7D60"/>
    <w:rsid w:val="00B03CC7"/>
    <w:rsid w:val="00B04238"/>
    <w:rsid w:val="00B06632"/>
    <w:rsid w:val="00B107C5"/>
    <w:rsid w:val="00B2063A"/>
    <w:rsid w:val="00B217AB"/>
    <w:rsid w:val="00B21916"/>
    <w:rsid w:val="00B2247E"/>
    <w:rsid w:val="00B26EAA"/>
    <w:rsid w:val="00B35FD3"/>
    <w:rsid w:val="00B374DB"/>
    <w:rsid w:val="00B4156D"/>
    <w:rsid w:val="00B41A7F"/>
    <w:rsid w:val="00B464F0"/>
    <w:rsid w:val="00B475D5"/>
    <w:rsid w:val="00B50CE3"/>
    <w:rsid w:val="00B50E76"/>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6172"/>
    <w:rsid w:val="00BD6405"/>
    <w:rsid w:val="00BE3269"/>
    <w:rsid w:val="00BE4D8C"/>
    <w:rsid w:val="00BF0E71"/>
    <w:rsid w:val="00BF12A1"/>
    <w:rsid w:val="00BF177A"/>
    <w:rsid w:val="00BF224E"/>
    <w:rsid w:val="00BF2EFF"/>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EEA"/>
    <w:rsid w:val="00C819D6"/>
    <w:rsid w:val="00C87BAE"/>
    <w:rsid w:val="00C92293"/>
    <w:rsid w:val="00CA0787"/>
    <w:rsid w:val="00CA48B6"/>
    <w:rsid w:val="00CB0E3E"/>
    <w:rsid w:val="00CB5D9E"/>
    <w:rsid w:val="00CC006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D0134F"/>
    <w:rsid w:val="00D017F8"/>
    <w:rsid w:val="00D02A88"/>
    <w:rsid w:val="00D02B85"/>
    <w:rsid w:val="00D10E85"/>
    <w:rsid w:val="00D1133E"/>
    <w:rsid w:val="00D139E8"/>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7516"/>
    <w:rsid w:val="00D85E8B"/>
    <w:rsid w:val="00D86719"/>
    <w:rsid w:val="00D877F5"/>
    <w:rsid w:val="00D87944"/>
    <w:rsid w:val="00D93D8E"/>
    <w:rsid w:val="00D946BD"/>
    <w:rsid w:val="00D94EC7"/>
    <w:rsid w:val="00D958D2"/>
    <w:rsid w:val="00DA05EE"/>
    <w:rsid w:val="00DA50E3"/>
    <w:rsid w:val="00DA7F48"/>
    <w:rsid w:val="00DB521E"/>
    <w:rsid w:val="00DB690C"/>
    <w:rsid w:val="00DC0E54"/>
    <w:rsid w:val="00DC1875"/>
    <w:rsid w:val="00DC1A2A"/>
    <w:rsid w:val="00DD541C"/>
    <w:rsid w:val="00DD7E4D"/>
    <w:rsid w:val="00DE3235"/>
    <w:rsid w:val="00DE5871"/>
    <w:rsid w:val="00DF03E1"/>
    <w:rsid w:val="00DF2429"/>
    <w:rsid w:val="00DF251D"/>
    <w:rsid w:val="00DF2D20"/>
    <w:rsid w:val="00DF3B2E"/>
    <w:rsid w:val="00DF5FC8"/>
    <w:rsid w:val="00DF60D8"/>
    <w:rsid w:val="00DF64A1"/>
    <w:rsid w:val="00E00866"/>
    <w:rsid w:val="00E0311B"/>
    <w:rsid w:val="00E04903"/>
    <w:rsid w:val="00E06455"/>
    <w:rsid w:val="00E126E0"/>
    <w:rsid w:val="00E128A4"/>
    <w:rsid w:val="00E14E73"/>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E1C89"/>
    <w:rsid w:val="00EE2547"/>
    <w:rsid w:val="00EE2616"/>
    <w:rsid w:val="00EE5EE3"/>
    <w:rsid w:val="00EE75A3"/>
    <w:rsid w:val="00EF0D04"/>
    <w:rsid w:val="00EF12B6"/>
    <w:rsid w:val="00EF254A"/>
    <w:rsid w:val="00EF2976"/>
    <w:rsid w:val="00EF41B2"/>
    <w:rsid w:val="00F011A4"/>
    <w:rsid w:val="00F0398B"/>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gumstix.com/store/catalog/product_info.php?products_id=227"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surveyor.com/blackfin/"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E124E-609E-4F0C-8191-E5BD3EB83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Avionics.dot</Template>
  <TotalTime>81</TotalTime>
  <Pages>26</Pages>
  <Words>4773</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31917</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Tim</cp:lastModifiedBy>
  <cp:revision>78</cp:revision>
  <cp:lastPrinted>2009-04-19T11:53:00Z</cp:lastPrinted>
  <dcterms:created xsi:type="dcterms:W3CDTF">2010-03-11T12:34:00Z</dcterms:created>
  <dcterms:modified xsi:type="dcterms:W3CDTF">2010-03-12T00:07:00Z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